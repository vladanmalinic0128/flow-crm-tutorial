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355A" w:rsidRPr="003820D0" w:rsidRDefault="0087355A" w:rsidP="0087355A">
      <w:pPr>
        <w:rPr>
          <w:lang w:val="sr-Cyrl-RS"/>
        </w:rPr>
      </w:pPr>
      <w:r>
        <w:rPr>
          <w:lang w:val="sr-Cyrl-CS"/>
        </w:rPr>
        <w:t>Број: 01-03-1/</w:t>
      </w:r>
      <w:r>
        <w:rPr>
          <w:lang w:val="sr-Latn-RS"/>
        </w:rPr>
        <w:t>2</w:t>
      </w:r>
      <w:r>
        <w:rPr>
          <w:lang w:val="sr-Cyrl-RS"/>
        </w:rPr>
        <w:t>5-87</w:t>
      </w:r>
    </w:p>
    <w:p w:rsidR="0087355A" w:rsidRDefault="0087355A" w:rsidP="0087355A">
      <w:pPr>
        <w:rPr>
          <w:lang w:val="sr-Cyrl-CS"/>
        </w:rPr>
      </w:pPr>
      <w:r>
        <w:rPr>
          <w:lang w:val="sr-Cyrl-CS"/>
        </w:rPr>
        <w:t xml:space="preserve">Дана, </w:t>
      </w:r>
      <w:r>
        <w:rPr>
          <w:lang w:val="sr-Cyrl-RS"/>
        </w:rPr>
        <w:t>07</w:t>
      </w:r>
      <w:r>
        <w:rPr>
          <w:lang w:val="sr-Cyrl-CS"/>
        </w:rPr>
        <w:t>. 11. 20</w:t>
      </w:r>
      <w:r>
        <w:rPr>
          <w:lang w:val="sr-Latn-RS"/>
        </w:rPr>
        <w:t>2</w:t>
      </w:r>
      <w:r>
        <w:rPr>
          <w:lang w:val="sr-Cyrl-RS"/>
        </w:rPr>
        <w:t>5</w:t>
      </w:r>
      <w:r>
        <w:rPr>
          <w:lang w:val="sr-Cyrl-CS"/>
        </w:rPr>
        <w:t>. године</w:t>
      </w:r>
    </w:p>
    <w:p w:rsidR="0087355A" w:rsidRDefault="0087355A" w:rsidP="0087355A">
      <w:pPr>
        <w:rPr>
          <w:lang w:val="sr-Cyrl-CS"/>
        </w:rPr>
      </w:pPr>
    </w:p>
    <w:p w:rsidR="0087355A" w:rsidRDefault="0087355A" w:rsidP="0087355A">
      <w:pPr>
        <w:jc w:val="both"/>
        <w:rPr>
          <w:lang w:val="sr-Cyrl-CS"/>
        </w:rPr>
      </w:pPr>
    </w:p>
    <w:p w:rsidR="0087355A" w:rsidRDefault="0087355A" w:rsidP="0087355A">
      <w:pPr>
        <w:ind w:firstLine="708"/>
        <w:jc w:val="both"/>
        <w:rPr>
          <w:lang w:val="sr-Cyrl-CS"/>
        </w:rPr>
      </w:pPr>
      <w:r w:rsidRPr="00194FD5">
        <w:rPr>
          <w:lang w:val="sr-Cyrl-CS"/>
        </w:rPr>
        <w:t xml:space="preserve">На основу чл. 2.4 став (2), чл. 2.13 тачка 3. и чл. 2.19 став (5) Изборног закона Босне и Херцеговине </w:t>
      </w:r>
      <w:r w:rsidRPr="00784C0A">
        <w:rPr>
          <w:lang w:val="sr-Cyrl-CS"/>
        </w:rPr>
        <w:t>(„Службени гласник БиХ“</w:t>
      </w:r>
      <w:r>
        <w:rPr>
          <w:lang w:val="sr-Cyrl-CS"/>
        </w:rPr>
        <w:t>,</w:t>
      </w:r>
      <w:r w:rsidRPr="00784C0A">
        <w:rPr>
          <w:lang w:val="sr-Cyrl-CS"/>
        </w:rPr>
        <w:t xml:space="preserve"> бр. 23/01, 7/02, 9/02, 20/02, 25/02, 4/04, 20/04, 25/05, 65/05, 77/</w:t>
      </w:r>
      <w:r>
        <w:rPr>
          <w:lang w:val="sr-Cyrl-CS"/>
        </w:rPr>
        <w:t>05, 11/06, 24/06, 32/07, 33/08,</w:t>
      </w:r>
      <w:r w:rsidRPr="00784C0A">
        <w:rPr>
          <w:lang w:val="sr-Cyrl-CS"/>
        </w:rPr>
        <w:t xml:space="preserve"> 37/08</w:t>
      </w:r>
      <w:r>
        <w:rPr>
          <w:lang w:val="sr-Cyrl-CS"/>
        </w:rPr>
        <w:t xml:space="preserve">, 32/10, 18/13, 7/14, 31/16, </w:t>
      </w:r>
      <w:r>
        <w:t>41/20</w:t>
      </w:r>
      <w:r>
        <w:rPr>
          <w:lang w:val="sr-Latn-RS"/>
        </w:rPr>
        <w:t>,</w:t>
      </w:r>
      <w:r>
        <w:rPr>
          <w:lang w:val="sr-Cyrl-RS"/>
        </w:rPr>
        <w:t xml:space="preserve"> 38/22, 51/22</w:t>
      </w:r>
      <w:r>
        <w:rPr>
          <w:lang w:val="sr-Latn-RS"/>
        </w:rPr>
        <w:t xml:space="preserve"> </w:t>
      </w:r>
      <w:r>
        <w:rPr>
          <w:lang w:val="sr-Cyrl-RS"/>
        </w:rPr>
        <w:t>и 24/24</w:t>
      </w:r>
      <w:r w:rsidRPr="00784C0A">
        <w:rPr>
          <w:lang w:val="sr-Cyrl-CS"/>
        </w:rPr>
        <w:t>)</w:t>
      </w:r>
      <w:r>
        <w:rPr>
          <w:lang w:val="sr-Cyrl-CS"/>
        </w:rPr>
        <w:t xml:space="preserve">, а у складу са </w:t>
      </w:r>
      <w:r>
        <w:rPr>
          <w:lang w:val="sr-Cyrl-RS"/>
        </w:rPr>
        <w:t xml:space="preserve">Правилником Централне изборне комисије БиХ о поступку именовања и разрјешења бирачких одбора за Локалне изборе у БиХ 2024. године </w:t>
      </w:r>
      <w:r>
        <w:rPr>
          <w:lang w:val="sr-Cyrl-CS"/>
        </w:rPr>
        <w:t>(„Службени гласник БиХ“, број 31</w:t>
      </w:r>
      <w:r>
        <w:rPr>
          <w:lang w:val="sr-Latn-RS"/>
        </w:rPr>
        <w:t>/2</w:t>
      </w:r>
      <w:r>
        <w:rPr>
          <w:lang w:val="sr-Cyrl-RS"/>
        </w:rPr>
        <w:t>4</w:t>
      </w:r>
      <w:r>
        <w:rPr>
          <w:lang w:val="sr-Cyrl-CS"/>
        </w:rPr>
        <w:t xml:space="preserve">), </w:t>
      </w:r>
      <w:r w:rsidRPr="00AC4B93">
        <w:rPr>
          <w:lang w:val="sr-Cyrl-RS"/>
        </w:rPr>
        <w:t>Упутств</w:t>
      </w:r>
      <w:r>
        <w:rPr>
          <w:lang w:val="sr-Cyrl-RS"/>
        </w:rPr>
        <w:t>ом</w:t>
      </w:r>
      <w:r w:rsidRPr="00AC4B93">
        <w:rPr>
          <w:lang w:val="sr-Cyrl-RS"/>
        </w:rPr>
        <w:t xml:space="preserve"> о процедурама за провођење Пријевремених избора за предсједника Републике Српске („Службени гласник БиХ“, број 52/25)</w:t>
      </w:r>
      <w:r>
        <w:rPr>
          <w:lang w:val="sr-Cyrl-RS"/>
        </w:rPr>
        <w:t>,</w:t>
      </w:r>
      <w:r>
        <w:rPr>
          <w:lang w:val="sr-Cyrl-CS"/>
        </w:rPr>
        <w:t xml:space="preserve"> броја позиција у бирачким одборима</w:t>
      </w:r>
      <w:r w:rsidRPr="00784C0A">
        <w:rPr>
          <w:lang w:val="sr-Cyrl-CS"/>
        </w:rPr>
        <w:t xml:space="preserve"> за основну изборну јединицу 034  Б – Бања Лука</w:t>
      </w:r>
      <w:r>
        <w:rPr>
          <w:lang w:val="sr-Cyrl-CS"/>
        </w:rPr>
        <w:t xml:space="preserve"> јавно додијељених 21.10.2025. године за 2 овјерена политичка субјекта, </w:t>
      </w:r>
      <w:r w:rsidRPr="005C27D3">
        <w:rPr>
          <w:lang w:val="sr-Cyrl-RS"/>
        </w:rPr>
        <w:t xml:space="preserve">а који су директно изабрани у </w:t>
      </w:r>
      <w:r>
        <w:rPr>
          <w:lang w:val="sr-Cyrl-RS"/>
        </w:rPr>
        <w:t>Народној скупштини Републике Српске</w:t>
      </w:r>
      <w:r w:rsidRPr="005C27D3">
        <w:rPr>
          <w:lang w:val="sr-Cyrl-CS"/>
        </w:rPr>
        <w:t>, узимајући у обзир</w:t>
      </w:r>
      <w:r>
        <w:rPr>
          <w:lang w:val="sr-Cyrl-CS"/>
        </w:rPr>
        <w:t xml:space="preserve"> достављене</w:t>
      </w:r>
      <w:r w:rsidRPr="00784C0A">
        <w:rPr>
          <w:lang w:val="sr-Cyrl-CS"/>
        </w:rPr>
        <w:t xml:space="preserve"> приједлоге политичких субјеката за с</w:t>
      </w:r>
      <w:r>
        <w:rPr>
          <w:lang w:val="sr-Cyrl-CS"/>
        </w:rPr>
        <w:t xml:space="preserve">астав бирачких одбора и прописан начин </w:t>
      </w:r>
      <w:r w:rsidRPr="00784C0A">
        <w:rPr>
          <w:lang w:val="sr-Cyrl-CS"/>
        </w:rPr>
        <w:t xml:space="preserve"> за попуну непопуњених позиција у бирачким одборима, Градска изборна комисија Бања </w:t>
      </w:r>
      <w:r>
        <w:rPr>
          <w:lang w:val="sr-Cyrl-CS"/>
        </w:rPr>
        <w:t>Лука је, на сједници одржаној 07. 11. 2025</w:t>
      </w:r>
      <w:r w:rsidRPr="00784C0A">
        <w:rPr>
          <w:lang w:val="sr-Cyrl-CS"/>
        </w:rPr>
        <w:t>.</w:t>
      </w:r>
      <w:r>
        <w:rPr>
          <w:lang w:val="sr-Cyrl-CS"/>
        </w:rPr>
        <w:t xml:space="preserve"> </w:t>
      </w:r>
      <w:r w:rsidRPr="00784C0A">
        <w:rPr>
          <w:lang w:val="sr-Cyrl-CS"/>
        </w:rPr>
        <w:t>године,</w:t>
      </w:r>
      <w:r>
        <w:rPr>
          <w:lang w:val="sr-Cyrl-CS"/>
        </w:rPr>
        <w:t xml:space="preserve"> </w:t>
      </w:r>
      <w:r w:rsidRPr="00784C0A">
        <w:rPr>
          <w:lang w:val="sr-Cyrl-CS"/>
        </w:rPr>
        <w:t xml:space="preserve">д о н и ј е л а  </w:t>
      </w:r>
    </w:p>
    <w:p w:rsidR="0087355A" w:rsidRPr="00784C0A" w:rsidRDefault="0087355A" w:rsidP="0087355A">
      <w:pPr>
        <w:ind w:firstLine="708"/>
        <w:jc w:val="both"/>
        <w:rPr>
          <w:lang w:val="sr-Cyrl-CS"/>
        </w:rPr>
      </w:pPr>
    </w:p>
    <w:p w:rsidR="0087355A" w:rsidRPr="00784C0A" w:rsidRDefault="0087355A" w:rsidP="0087355A">
      <w:pPr>
        <w:jc w:val="center"/>
        <w:rPr>
          <w:b/>
          <w:lang w:val="sr-Cyrl-CS"/>
        </w:rPr>
      </w:pPr>
      <w:r w:rsidRPr="00784C0A">
        <w:rPr>
          <w:b/>
          <w:lang w:val="sr-Cyrl-CS"/>
        </w:rPr>
        <w:t xml:space="preserve">О Д Л У К У </w:t>
      </w:r>
    </w:p>
    <w:p w:rsidR="0087355A" w:rsidRDefault="0087355A" w:rsidP="0087355A">
      <w:pPr>
        <w:jc w:val="center"/>
        <w:rPr>
          <w:b/>
          <w:lang w:val="sr-Cyrl-CS"/>
        </w:rPr>
      </w:pPr>
      <w:r w:rsidRPr="00784C0A">
        <w:rPr>
          <w:b/>
          <w:lang w:val="sr-Cyrl-CS"/>
        </w:rPr>
        <w:t>о им</w:t>
      </w:r>
      <w:r>
        <w:rPr>
          <w:b/>
          <w:lang w:val="sr-Cyrl-CS"/>
        </w:rPr>
        <w:t>еновању чланова и</w:t>
      </w:r>
      <w:r w:rsidRPr="00784C0A">
        <w:rPr>
          <w:b/>
          <w:lang w:val="sr-Cyrl-CS"/>
        </w:rPr>
        <w:t xml:space="preserve"> зам</w:t>
      </w:r>
      <w:r>
        <w:rPr>
          <w:b/>
          <w:lang w:val="sr-Cyrl-CS"/>
        </w:rPr>
        <w:t>јеника чланова бирачких одбора за провођење Пријевремених избора</w:t>
      </w:r>
      <w:r w:rsidR="00775B39">
        <w:rPr>
          <w:b/>
          <w:lang w:val="sr-Cyrl-CS"/>
        </w:rPr>
        <w:t xml:space="preserve"> за предсједника Републике Српске</w:t>
      </w:r>
      <w:r>
        <w:rPr>
          <w:b/>
          <w:lang w:val="sr-Cyrl-CS"/>
        </w:rPr>
        <w:t xml:space="preserve"> 23. новембра 2025</w:t>
      </w:r>
      <w:r w:rsidRPr="00784C0A">
        <w:rPr>
          <w:b/>
          <w:lang w:val="sr-Cyrl-CS"/>
        </w:rPr>
        <w:t>.</w:t>
      </w:r>
      <w:r>
        <w:rPr>
          <w:b/>
          <w:lang w:val="sr-Cyrl-CS"/>
        </w:rPr>
        <w:t xml:space="preserve"> </w:t>
      </w:r>
      <w:r w:rsidRPr="00784C0A">
        <w:rPr>
          <w:b/>
          <w:lang w:val="sr-Cyrl-CS"/>
        </w:rPr>
        <w:t>године у основној изборној јединици 034 Б – Бања Лука</w:t>
      </w:r>
    </w:p>
    <w:p w:rsidR="0087355A" w:rsidRDefault="0087355A" w:rsidP="0087355A">
      <w:pPr>
        <w:jc w:val="center"/>
        <w:rPr>
          <w:b/>
          <w:lang w:val="sr-Cyrl-CS"/>
        </w:rPr>
      </w:pPr>
    </w:p>
    <w:p w:rsidR="0087355A" w:rsidRDefault="0087355A" w:rsidP="0087355A">
      <w:pPr>
        <w:jc w:val="both"/>
        <w:rPr>
          <w:lang w:val="sr-Cyrl-CS"/>
        </w:rPr>
      </w:pPr>
      <w:r w:rsidRPr="00784C0A">
        <w:rPr>
          <w:b/>
        </w:rPr>
        <w:t>I –</w:t>
      </w:r>
      <w:r w:rsidRPr="00784C0A">
        <w:rPr>
          <w:b/>
          <w:lang w:val="sr-Cyrl-CS"/>
        </w:rPr>
        <w:t xml:space="preserve">  </w:t>
      </w:r>
      <w:r w:rsidRPr="00784C0A">
        <w:rPr>
          <w:lang w:val="sr-Cyrl-CS"/>
        </w:rPr>
        <w:t>За про</w:t>
      </w:r>
      <w:r>
        <w:rPr>
          <w:lang w:val="sr-Cyrl-CS"/>
        </w:rPr>
        <w:t>вођење Пријевремених избора 23. новембра  2025. године, на подручју основне изборне јединице 034 Б – Бања Лука</w:t>
      </w:r>
      <w:r w:rsidRPr="00784C0A">
        <w:rPr>
          <w:lang w:val="sr-Cyrl-CS"/>
        </w:rPr>
        <w:t>, Градска изборна комисија Бања Лук</w:t>
      </w:r>
      <w:r>
        <w:rPr>
          <w:lang w:val="sr-Cyrl-CS"/>
        </w:rPr>
        <w:t>а, у складу са изборним прописима, доноси одлуку о именовању 260 бирачких одбора за редовна бирачка мјеста.  По структури 4 члана + 4 замјеника је 255 бирачких одбора, а по структури 2 члана + 2 замјеника, 5 бирачких одбора. У наведеном броју бирачких одбора, бирачко мјесто -</w:t>
      </w:r>
      <w:r w:rsidRPr="00784C0A">
        <w:rPr>
          <w:lang w:val="sr-Cyrl-CS"/>
        </w:rPr>
        <w:t xml:space="preserve"> гласање непотврђеним/ковертираним гласачки</w:t>
      </w:r>
      <w:r>
        <w:rPr>
          <w:lang w:val="sr-Cyrl-CS"/>
        </w:rPr>
        <w:t xml:space="preserve">м листићима, придружено је бирачком мјесту 034Б217 и бирачко мјесто - гласање „лично“ је придружено бирачком мјесту 034Б224. Свеукупно, у 260 именованих бирачких одбора, је 1030 позиција за чланове бирачких одбора и исто толико позиција за замјенике чланова бирачких одбора, што је укупно 2060 појединца. </w:t>
      </w:r>
    </w:p>
    <w:p w:rsidR="0087355A" w:rsidRDefault="0087355A" w:rsidP="0087355A">
      <w:pPr>
        <w:jc w:val="both"/>
        <w:rPr>
          <w:lang w:val="sr-Cyrl-CS"/>
        </w:rPr>
      </w:pPr>
    </w:p>
    <w:p w:rsidR="0087355A" w:rsidRDefault="0087355A" w:rsidP="0087355A">
      <w:pPr>
        <w:jc w:val="both"/>
        <w:rPr>
          <w:b/>
          <w:lang w:val="sr-Cyrl-CS"/>
        </w:rPr>
      </w:pPr>
      <w:r w:rsidRPr="00784C0A">
        <w:rPr>
          <w:b/>
        </w:rPr>
        <w:t xml:space="preserve">II – </w:t>
      </w:r>
      <w:r w:rsidRPr="00CD44D6">
        <w:rPr>
          <w:lang w:val="sr-Cyrl-CS"/>
        </w:rPr>
        <w:t>Дужности чланова и замјеника чланова бирачких одбора су: да учествују у обуци чланова и замјеника чланова бирачких одбора, у заказаним терминима и локацијама, о чему ће бити посебно обавијештени, а све у складу са Наставним планом и програмом обуке бирачких одбора Централне изборне комисије БиХ и Планом обуке Градске изборне комисије Бања Лука;</w:t>
      </w:r>
      <w:r>
        <w:rPr>
          <w:lang w:val="sr-Cyrl-CS"/>
        </w:rPr>
        <w:t xml:space="preserve"> у потпуности испоштовати обавезу присуства обуци, као и да по завршеној обуци положе тест, јер у противном неће моћи радити у бирачким одборима</w:t>
      </w:r>
      <w:r w:rsidRPr="00784C0A">
        <w:rPr>
          <w:lang w:val="sr-Cyrl-CS"/>
        </w:rPr>
        <w:t>; да се у</w:t>
      </w:r>
      <w:r>
        <w:rPr>
          <w:lang w:val="sr-Cyrl-CS"/>
        </w:rPr>
        <w:t xml:space="preserve"> потпуности придржавају одредби</w:t>
      </w:r>
      <w:r w:rsidRPr="00784C0A">
        <w:rPr>
          <w:lang w:val="sr-Cyrl-CS"/>
        </w:rPr>
        <w:t xml:space="preserve"> Изборног закона и </w:t>
      </w:r>
      <w:r>
        <w:rPr>
          <w:lang w:val="sr-Cyrl-CS"/>
        </w:rPr>
        <w:t>подзаконских аката Централне изборне комисије БиХ</w:t>
      </w:r>
      <w:r w:rsidRPr="00784C0A">
        <w:rPr>
          <w:lang w:val="sr-Cyrl-CS"/>
        </w:rPr>
        <w:t>; да се у комплетном процесу провођења гласања и пребројавања гласова понашају и поступају неприс</w:t>
      </w:r>
      <w:r>
        <w:rPr>
          <w:lang w:val="sr-Cyrl-CS"/>
        </w:rPr>
        <w:t>трасно, професионално и стручно</w:t>
      </w:r>
      <w:r>
        <w:rPr>
          <w:b/>
          <w:lang w:val="sr-Cyrl-CS"/>
        </w:rPr>
        <w:t>.</w:t>
      </w:r>
    </w:p>
    <w:p w:rsidR="0087355A" w:rsidRPr="002F4BFF" w:rsidRDefault="0087355A" w:rsidP="0087355A">
      <w:pPr>
        <w:jc w:val="both"/>
        <w:rPr>
          <w:lang w:val="sr-Cyrl-CS"/>
        </w:rPr>
      </w:pPr>
    </w:p>
    <w:p w:rsidR="0087355A" w:rsidRDefault="0087355A" w:rsidP="0087355A">
      <w:pPr>
        <w:jc w:val="both"/>
        <w:rPr>
          <w:lang w:val="sr-Cyrl-CS"/>
        </w:rPr>
      </w:pPr>
      <w:r w:rsidRPr="00784C0A">
        <w:rPr>
          <w:b/>
        </w:rPr>
        <w:lastRenderedPageBreak/>
        <w:t xml:space="preserve">III – </w:t>
      </w:r>
      <w:r w:rsidRPr="00784C0A">
        <w:rPr>
          <w:b/>
          <w:lang w:val="sr-Cyrl-CS"/>
        </w:rPr>
        <w:t xml:space="preserve"> </w:t>
      </w:r>
      <w:r w:rsidRPr="00784C0A">
        <w:rPr>
          <w:lang w:val="sr-Cyrl-CS"/>
        </w:rPr>
        <w:t>За рад у бирачком одбору на</w:t>
      </w:r>
      <w:r>
        <w:rPr>
          <w:lang w:val="sr-Cyrl-CS"/>
        </w:rPr>
        <w:t xml:space="preserve"> провођењу Пријевремених избора 23. новембра 2025. године, </w:t>
      </w:r>
      <w:r w:rsidRPr="00784C0A">
        <w:rPr>
          <w:lang w:val="sr-Cyrl-CS"/>
        </w:rPr>
        <w:t>чланови и замјеници чланова бирачких одбора</w:t>
      </w:r>
      <w:r>
        <w:rPr>
          <w:lang w:val="sr-Cyrl-CS"/>
        </w:rPr>
        <w:t xml:space="preserve"> и мобилних тимова</w:t>
      </w:r>
      <w:r w:rsidRPr="00784C0A">
        <w:rPr>
          <w:lang w:val="sr-Cyrl-CS"/>
        </w:rPr>
        <w:t xml:space="preserve"> имају право на накнаду према посебној одлуци</w:t>
      </w:r>
      <w:r>
        <w:rPr>
          <w:lang w:val="sr-Cyrl-CS"/>
        </w:rPr>
        <w:t xml:space="preserve"> Централне изборне комисије. </w:t>
      </w:r>
    </w:p>
    <w:p w:rsidR="0087355A" w:rsidRPr="0047350D" w:rsidRDefault="0087355A" w:rsidP="0087355A">
      <w:pPr>
        <w:jc w:val="both"/>
        <w:rPr>
          <w:lang w:val="sr-Cyrl-CS"/>
        </w:rPr>
      </w:pPr>
    </w:p>
    <w:p w:rsidR="0087355A" w:rsidRDefault="0087355A" w:rsidP="0087355A">
      <w:pPr>
        <w:jc w:val="both"/>
        <w:rPr>
          <w:b/>
          <w:lang w:val="sr-Cyrl-CS"/>
        </w:rPr>
      </w:pPr>
      <w:r w:rsidRPr="00784C0A">
        <w:rPr>
          <w:b/>
        </w:rPr>
        <w:t>IV</w:t>
      </w:r>
      <w:r>
        <w:rPr>
          <w:b/>
          <w:lang w:val="sr-Cyrl-RS"/>
        </w:rPr>
        <w:t xml:space="preserve"> </w:t>
      </w:r>
      <w:r>
        <w:rPr>
          <w:b/>
          <w:lang w:val="sr-Cyrl-CS"/>
        </w:rPr>
        <w:t xml:space="preserve">– </w:t>
      </w:r>
      <w:r w:rsidRPr="00CD44D6">
        <w:rPr>
          <w:b/>
          <w:lang w:val="sr-Cyrl-CS"/>
        </w:rPr>
        <w:t>По завршеној обуци, провјери знања и цертификовању,</w:t>
      </w:r>
      <w:r w:rsidRPr="00CD44D6">
        <w:rPr>
          <w:b/>
        </w:rPr>
        <w:t xml:space="preserve"> </w:t>
      </w:r>
      <w:r w:rsidRPr="00CD44D6">
        <w:rPr>
          <w:b/>
          <w:lang w:val="sr-Cyrl-CS"/>
        </w:rPr>
        <w:t>Градска изборна комисија Бања Лука донијеће рјешења за сваки појединачни бирачки одбор и уручити га предсједнику бирачког одбора.</w:t>
      </w:r>
    </w:p>
    <w:p w:rsidR="0087355A" w:rsidRPr="00CD44D6" w:rsidRDefault="0087355A" w:rsidP="0087355A">
      <w:pPr>
        <w:jc w:val="both"/>
        <w:rPr>
          <w:b/>
          <w:lang w:val="sr-Cyrl-CS"/>
        </w:rPr>
      </w:pPr>
    </w:p>
    <w:p w:rsidR="0087355A" w:rsidRDefault="0087355A" w:rsidP="0087355A">
      <w:pPr>
        <w:jc w:val="both"/>
        <w:rPr>
          <w:b/>
        </w:rPr>
      </w:pPr>
      <w:r>
        <w:rPr>
          <w:b/>
        </w:rPr>
        <w:t xml:space="preserve">V – </w:t>
      </w:r>
      <w:r w:rsidRPr="00CD44D6">
        <w:rPr>
          <w:b/>
          <w:lang w:val="sr-Cyrl-CS"/>
        </w:rPr>
        <w:t xml:space="preserve">Одређивање броја мобилних тимова, процедуру именовања чланова и замјеника чланова мобилних тимова, предсједника и замјеника предсједника мобилних тимова и њихове обуке, Градска изборна комисија ће извршити у складу са изборним прописима и процедурама када се за то стекну неопходне претпоставке, о чему ће политички субјекти бити обавијештени. </w:t>
      </w:r>
      <w:r w:rsidRPr="00CD44D6">
        <w:rPr>
          <w:b/>
        </w:rPr>
        <w:t xml:space="preserve"> </w:t>
      </w:r>
    </w:p>
    <w:p w:rsidR="0087355A" w:rsidRPr="00CD44D6" w:rsidRDefault="0087355A" w:rsidP="0087355A">
      <w:pPr>
        <w:jc w:val="both"/>
        <w:rPr>
          <w:b/>
          <w:lang w:val="sr-Cyrl-CS"/>
        </w:rPr>
      </w:pPr>
    </w:p>
    <w:p w:rsidR="0087355A" w:rsidRDefault="0087355A" w:rsidP="0087355A">
      <w:pPr>
        <w:jc w:val="both"/>
        <w:rPr>
          <w:lang w:val="sr-Cyrl-CS"/>
        </w:rPr>
      </w:pPr>
      <w:r>
        <w:rPr>
          <w:b/>
        </w:rPr>
        <w:t xml:space="preserve">VI </w:t>
      </w:r>
      <w:r w:rsidRPr="00784C0A">
        <w:rPr>
          <w:b/>
        </w:rPr>
        <w:t xml:space="preserve">– </w:t>
      </w:r>
      <w:r w:rsidRPr="00784C0A">
        <w:rPr>
          <w:lang w:val="sr-Cyrl-CS"/>
        </w:rPr>
        <w:t>Ову одлуку доставити Централној изборној комисији БиХ, овјереним политички</w:t>
      </w:r>
      <w:r>
        <w:rPr>
          <w:lang w:val="sr-Cyrl-CS"/>
        </w:rPr>
        <w:t>м субјектима за учешће на Пријевременим</w:t>
      </w:r>
      <w:r w:rsidRPr="00784C0A">
        <w:rPr>
          <w:lang w:val="sr-Cyrl-CS"/>
        </w:rPr>
        <w:t xml:space="preserve"> изборима у основној изборној јединици 034 Б – Бања Лука,</w:t>
      </w:r>
      <w:r>
        <w:rPr>
          <w:lang w:val="sr-Cyrl-CS"/>
        </w:rPr>
        <w:t xml:space="preserve"> </w:t>
      </w:r>
      <w:r w:rsidRPr="005C27D3">
        <w:rPr>
          <w:lang w:val="sr-Cyrl-RS"/>
        </w:rPr>
        <w:t xml:space="preserve">а који су директно изабрани у </w:t>
      </w:r>
      <w:r>
        <w:rPr>
          <w:lang w:val="sr-Cyrl-RS"/>
        </w:rPr>
        <w:t>Народној скупштини Републике Српске,</w:t>
      </w:r>
      <w:r w:rsidRPr="00784C0A">
        <w:rPr>
          <w:lang w:val="sr-Cyrl-CS"/>
        </w:rPr>
        <w:t xml:space="preserve"> члановима Градске изборне комисије, у попис аката и евиденцију Градске изборне комисије.</w:t>
      </w:r>
    </w:p>
    <w:p w:rsidR="0087355A" w:rsidRPr="00784C0A" w:rsidRDefault="0087355A" w:rsidP="0087355A">
      <w:pPr>
        <w:jc w:val="both"/>
        <w:rPr>
          <w:lang w:val="sr-Cyrl-CS"/>
        </w:rPr>
      </w:pPr>
    </w:p>
    <w:p w:rsidR="0087355A" w:rsidRDefault="0087355A" w:rsidP="0087355A">
      <w:pPr>
        <w:jc w:val="both"/>
        <w:rPr>
          <w:b/>
          <w:lang w:val="sr-Cyrl-CS"/>
        </w:rPr>
      </w:pPr>
      <w:r>
        <w:rPr>
          <w:b/>
          <w:lang w:val="sr-Latn-RS"/>
        </w:rPr>
        <w:t xml:space="preserve">VII - </w:t>
      </w:r>
      <w:r>
        <w:rPr>
          <w:b/>
          <w:lang w:val="sr-Cyrl-CS"/>
        </w:rPr>
        <w:t>Именују се чланови и замјеници чланова бирачких одбора, како слиједи:</w:t>
      </w:r>
    </w:p>
    <w:p w:rsidR="0087355A" w:rsidRDefault="0087355A" w:rsidP="0087355A">
      <w:pPr>
        <w:jc w:val="both"/>
        <w:rPr>
          <w:b/>
          <w:lang w:val="sr-Cyrl-CS"/>
        </w:rPr>
      </w:pPr>
    </w:p>
    <w:p w:rsidR="0094512F" w:rsidRDefault="0094512F" w:rsidP="0087355A"/>
    <w:tbl>
      <w:tblPr>
        <w:tblW w:w="9457" w:type="dxa"/>
        <w:tblInd w:w="113" w:type="dxa"/>
        <w:tblLook w:val="04A0" w:firstRow="1" w:lastRow="0" w:firstColumn="1" w:lastColumn="0" w:noHBand="0" w:noVBand="1"/>
      </w:tblPr>
      <w:tblGrid>
        <w:gridCol w:w="1300"/>
        <w:gridCol w:w="7283"/>
        <w:gridCol w:w="874"/>
      </w:tblGrid>
      <w:tr w:rsidR="0087355A" w:rsidRPr="0087355A" w:rsidTr="00C5419C">
        <w:trPr>
          <w:trHeight w:val="90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Шифра БМ/ шифра ПС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Назив бирачког мјеста / име и презиме чланова и замјеника БО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Пол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034Б001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АГИНО СЕЛО, ПШ "ВОЈИСЛАВ ИЛИЋ", Агино Село бб,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НЕНАД ЋУТИЋ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*СРЂАН РИСТИЋ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*ДРАГАН ШИКМАН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*НЕНАД ШКОРИЋ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СТОЈАН СЛАДОЈЕВИЋ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*АЛЕКСАНДАР ПОПОВИЋ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*БОРИВОЈ МИКУЛИЋ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*МАРКО ЂУКИЋ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034Б002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АДА - 1, ПШ "ВУК С. КАРАЏИЋ", Вељка Млађеновића бб,уч.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САНДРО МИЛОВАНОВИЋ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ДИЈАНА СПАСОЈЕВИЋ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*ТИЈАНА АНТИЋ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*ПЕТАР ДУЈКОВИЋ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МАРКО РАТКОВИЋ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ЈЕЛЕНА НОВАКОВИЋ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00000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*МАРА ГОЈИЋ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*СЛАВКО ИВАНКОВИЋ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034Б003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АДА - 2, ПШ "ВУК С. КАРАЏИЋ", Вељка Млађеновића бб,уч.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ЈАНКО ВЕЛИМИРОВИЋ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СЊЕЖАНА БИЈАЦ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*ГОРДАНА БАРАЛИЋ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*АЊА СТОЈАНОВИЋ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БРАНКО БАТИНАР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ЖЕЉКА БРЂАНИН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*МИРКО ВИДОВИЋ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*БОЈАН БОРИЋ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034Б004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АДА - 3, ПШ "ВУК С. КАРАЏИЋ", Вељка Млађеновића бб, уч. 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МИЛИЦА ПЕРИЋ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БОЖАНА ЂУРИЋ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*ЈЕЛЕНА БОРОЈЕВИЋ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*МИРОСЛАВ МАРЈАНАЦ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ОГЊЕН СПАСОЈЕВИЋ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ДРАГАНА ГАЛОНЈА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 АНАСТАСИЈА ВИДОВИЋ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*РАДМИЛА ЈОВАНОВИЋ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034Б005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АДА - 4, ПШ "ВУК С. КАРАЏИЋ", Вељка Млађеновића бб, уч. 4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АНДРЕА СМИЉИЋ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БОРЈАНА КЕРЕЗОВИЋ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*ЈЕЛЕНА ОЖЕГОВИЋ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*ЉИЉАНА ЈОВАНОВИЋ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НАДА БАТИНАР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САЊА КЉАЈИЋ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*СВЈЕТЛАНА ЈОКАНОВИЋ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*МАРКО ВРБИЦА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034Б006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АДА - 5, ПШ "ВУК С. КАРАЏИЋ", Вељка Млађеновића бб, уч. 5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ВЕЛИМИР ГОЛИЈАНИН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ИВАНА ДУЈАКОВИЋ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*СОЊА ЋУРЛИЋ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*ВИКТОРИЈА ВРХОВАЦ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ЕКАТАРИНА ПРЖИЋ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00515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ЈОВАНА ДУЈАКОВИЋ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*САВО МАРКОВИЋ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*НИНОСЛАВ ДРЧА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034Б007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АДА - 6, ПШ "ВУК С. КАРАЏИЋ", Вељка Млађеновића бб, уч. 6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ВОЈИСЛАВ КАЈТЕЗ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МЛАДЕН ПЕТРОВИЋ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*РАЈНА ДЕВИЋ ТОМИЋ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*СУЗАНА ПЕУЉА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ВЕЛА КАЈТЕЗ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ГОРАН ЈОКИЋ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*МАРИЈА РАДУЛОВИЋ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*ГОРАН БОРОЈЕВИЋ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034Б008 А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БИСТРИЦА, ОШ "МИРОСЛАВ АНТИЋ", Бистрица, уч.1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НЕНАД УМЈЕНОВИЋ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МАЈА МУЋАЛОВИЋ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*ЂОРЂО ЈАНКОВИЋ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*СЛАЂАНА БАБИЋ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*ДРАГОСЛАВ БАЊАЦ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*ИГОР ШЕШИЋ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034Б008 Б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БИСТРИЦА, ОШ "МИРОСЛАВ АНТИЋ", Бистрица, уч.2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ДАНИЈЕЛ ШТРБАЦ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ДАНИЈЕЛА МУЋАЛОВИЋ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*РАДАН ЈАНКОВИЋ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*ЖЕЉКО ПАЈИЋ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СЕЛМА ШТРБАЦ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*ЈЕЛЕНА МИЛАНОВИЋ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034Б009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БОРИК I /1, ОШ "ВУК С. КАРАЏИЋ", Саве Ковачевића бб, уч.1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МАРИЈА ШОБОТ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САНЕЛА КОВАЧЕВИЋ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*ЈЕЛЕНА ПЕТРОВИЋ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*БРАНКА БИЛБИЈА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00018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 ЧУБРИЛОВИЋ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ДАРИА ВУЧЕНОВИЋ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*ИВАН ФИГУРЕК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*МИЛАНКА БАЈИЋ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034Б010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БОРИК I /2, ОШ "ВУК С. КАРАЏИЋ", Саве Ковачевића бб,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САЊА МИЛЕТИЋ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 МАТИЋ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*СВЕТЛАНА ИЛИЋ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*ТЕОДОРА СИМИШИЋ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НЕВЕНА МИЛЕТИЋ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ВЕРА МАТИЋ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*АНЕЛ ЋЕМАН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*ЂОРЂЕ БЈЕЛИЋ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034Б011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БОРИК I /3, ОШ "ВУК С. КАРАЏИЋ", Саве Ковачевића бб, уч. 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ДЕЈАН БАБИЋ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ЈЕЛЕНА ШТЕКОВИЋ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*АНА АНТОНИЋ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*НИКОЛА ЋУРГУЗ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АНДРИЈА ПЕЋАНАЦ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САША БАРАШАНИН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*ЈАДРАНКА ТУЧИЋ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*МИРА СЛАДОЈЕВИЋ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034Б012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БОРИК I /4, ОШ "ВУК С. КАРАЏИЋ", Саве Ковачевића бб, уч. 4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СТЕФАН СИТНИЧИЋ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ЖЕЉКО ШМИТ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*БОРИС ШАЛИЋ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*НАТАША БАБИЋ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ДАЛИБОР СЛАДОЈЕВИЋ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НИКОЛА БЛАГОЈЕВИЋ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*ДЕЈАН КРЕЦЕЉ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*АНА ОПАЛИЋ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034Б013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БОРИК I /5, ОШ "ВУК С. КАРАЏИЋ", Саве Ковачевића бб, уч. 5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СТЕФАН НИНКОВИЋ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КАТАРИНА КРЕМЕНОВИЋ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*МИЛАН АНТОНИЋ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9D72EB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*ЈОВАН ЧЕГАР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9D72EB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bookmarkStart w:id="0" w:name="_GoBack"/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lastRenderedPageBreak/>
              <w:t> 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bookmarkEnd w:id="0"/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 БУНЧИЋ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САЊА КОЈАДИНОВИЋ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*МИЛАНА ЛАКИЋ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*ЛАНА ЛОНЧАР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034Б014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БОРИК I /6, ОШ "ВУК С. КАРАЏИЋ", Саве Ковачевића бб, уч. 6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НИКОЛИНА НИНКОВИЋ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ДРЕНА МИКИЋ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*НЕДЕЉКО ПЕТРОВИЋ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*АЛМА ЋЕМАН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ЂОРЂЕ БРКОВИЋ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ИРЕНА ШОБОТ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*ЉУБИНКА МЕДОВИЋ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*ЗОРА КОЈИЋ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034Б015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БОРИК I /7, ОШ "ВУК С. КАРАЏИЋ", Саве Ковачевића бб, уч. 7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ИВА ЂУДУРОВИЋ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СЛАВИЦА БОСАНЧИЋ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*ЂОРЂЕ БАРОШ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*НАТАША ФИГУРЕК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РАДА ЧЕРЕК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МИЛИЈАНА ВЕЛАУЛА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*МЛАЂЕНКА МЕДИЋ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*ЂУРЂА ЛАЗИЧИЋ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034Б016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БОРИК I /8, ОШ "ВУК С. КАРАЏИЋ", Саве Ковачевића бб, уч. 8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КАТАРИНА НИНКОВИЋ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ДУШИЦА БАНДА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*АЛЕКСАНДРА СИМИШИЋ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*ЈОВАНА КАСАЛОВИЋ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ЦАНА ЈУНГИЋ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ДАРКА ШТРБАЦ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*ГОРДАНА ФИГУРЕК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*АЛЕКСАНДАР РАКОВИЋ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034Б017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БОРИК I /9, ОШ "ВУК С. КАРАЏИЋ", Саве Ковачевића бб, уч. 9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НИКОЛА ЛУКИЋ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ДИЈАНА БЕРИЋ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*ЉУБИША БИЛБИЈА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*БРАНКО МАРЈАНОВИЋ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МАРКО ДРЉАЧА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ДРАГУТИН ВАСИЋ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*ВАСИЉКА ЂУРЂЕВИЋ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*АНА РАКОВИЋ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034Б018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БОРИК II/1, ОШ "БРАНКО ЋОПИЋ", Мише Ступара 24,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ДИАНА МАНДИЋ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МИЛИЦА ДОСТАНИЋ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*ЈЕЛЕНА НОВОВИЋ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*СНЕЖАНА ЈЕЛИЋ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НИЈАЗ ЛЕЛИЋ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*ДИЈАНА ВАСИЉЕВИЋ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034Б019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БОРИК II/2, ОШ "БРАНКО ЋОПИЋ", Мише Ступара 24,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САЊИН ПАВИЋ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МИОДРАГ БАЈИЋ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*СИНИША ВИДИЋ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*ДУЊА САВИЋ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МИЛЕНА ЗАХИРОВИЋ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СЛАВИЦА БОЖИЋ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*ВУКОСАВА БАБИЋ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034Б020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БОРИК II/3, ОШ "БРАНКО ЋОПИЋ", Мише Ступара 24, уч. 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МИЛОШ МИЛАКОВИЋ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МИЛАН КЕСИЋ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*ГОРАН КАЈТЕЗ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*ЛИДИЈА МИЛАКОВИЋ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ПАВЛЕ БОРИЋ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ЈЕЛЕНА ТРНИНИЋ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*МИЛЕНА МИЛАКОВИЋ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034Б021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БОРИК II/4, ОШ "БРАНКО ЋОПИЋ", Мише Ступара 24, уч. 4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ДАЈАНА ПРЕДИЋ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*НАТАША ЉУБИШИЋ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*ЖЕЉКА КОС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*ТАТЈАНА БОЈИЋ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СТОЈАНА ЈОВИЧИЋ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*МИРОНА СМИЉИЋ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034Б022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БОРИК II/5, ОШ "БРАНКО ЋОПИЋ", Мише Ступара 24, уч. 5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МИЛИЦА ТАМАМОВИЋ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ДАВИД ТРИВУНОВИЋ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*СИНИША ВИДИЋ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*АЛЕКСА ЂОКАНОВИЋ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ТЕОДОРА ЈОВИЧИЋ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ЖИВКО ЋУКОВИЋ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034Б023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БОРИК II/6, ОШ "БРАНКО ЋОПИЋ", Мише Ступара 24, уч. 6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МИЛОШ ЛАЗИЋ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КАТАРИНА МИРОШЉЕВИЋ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*БРАНКА КАЛАБИЋ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*СНЕЖАНА СТАНИЋ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ДАНА БАБИЋ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ВЕСНА ДРАГИЋ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034Б024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БОРИК II/7, ОШ "БРАНКО ЋОПИЋ", Мише Ступара 24, уч. 7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РАДОСЛАВ МИЛИЋЕВИЋ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ДРАГАНА КАСАЛОВИЋ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*СЛАЂАНА МАРИЋ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*ВЕСНА ВАСИЉЕВИЋ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ДУЊА РАДИЋ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АЛЕКСАНДАР КОВАЧЕВИЋ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034Б025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БОРКОВИЋИ - 1, МЗ БОРКОВИЋИ, сала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ЈОВИЦА ВУКЕЛИЋ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САЊА СОЛАР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*ВАСИЛИЈЕ КРЕМЕНОВИЋ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*ГОРАН ПАВЛОВИЋ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034Б026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БОРКОВИЋИ - 2 /СЛАВИЋКА, Продавница "ПЛАЗМА" Славићка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 СЛАВНИЋ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РАНКА МЕЈАКИЋ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*ЗОРИЦА РАДИЋ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*МЛАДЕН ВИШИЋ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ЉИЉАНА ЧАЈИЋ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*АЛЕКСАНДРА ПАНЏА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034Б027 А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БОЧАЦ, ПШ "ВОЈИСЛАВ ИЛИЋ", Бочац,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ЧЕДО ВУЧАНОВИЋ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ДАЛИБОР ТРИВУНОВИЋ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*НОВКА ВРЕБАЦ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*СТОЈАН ВРЕБАЦ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БОЈАН ВУЧАНОВИЋ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СЛАВИША ГРБАВАЦ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*ДИЈАНА РАДОЊИЋ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034Б027 Б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БОЧАЦ, ПШ "ВОЈИСЛАВ ИЛИЋ", Бочац,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СЛАВИША ПОПОВИЋ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ВЛАДИСЛАВ ВРЕБАЦ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*РАДМИЛА ВУЧЕНОВИЋ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*АНЂЕЛКО ВУЧЕНОВИЋ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СРЂАН ПОПОВИЋ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ДУШКО ВИДОВИЋ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034Б028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БРОНЗАНИ МАЈДАН - 1, МЗ БРОНЗАНИ МАЈДАН, сала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ИГОР СТАНЧИЋ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ТАМАРА ЗЕЦ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*АНГЕЛИНА СТОЈАНОВИЋ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*ВЕСНА МАЈСТОРОВИЋ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ДАЛИБОР РОГИЋ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034Б029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БРОНЗАНИ МАЈДАН - 2 /МЕЛИНА, ПШ "МЛАДЕН СТОЈАНОВИЋ" Мелина,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ДЕЈАН СТАНЧИЋ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МИЛАНА ЋУТИЋ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*МИЛОШ БЛАГОЈЕВИЋ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*БОРИС СМИЉИЋ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МИЛАН БЛАГОЈЕВИЋ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034Б030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БРОНЗАНИ МАЈДАН - 3 / ОБРОВАЦ, ПШ „МЛАДЕН СТОЈАНОВИЋ" Обровац,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МАРИНКО ЈОВИЋ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 КОС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*АЛЕКСАНДАР КОС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*ДЕЈАН СТАКИЋ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МИЛАН МАКСИМОВИЋ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*БОЈАН СТАКИЋ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034Б031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БУЛЕВАР - 1, ГИМНАЗИЈА, Змај Јовина 13,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СТРАХИЊА ВУКЕЛИЋ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МИЛИЈАНА МИЛИСАВИЋ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*ЛОЛА ЛАКОБРЊА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*МАРИЈА ДРАГИШИЋ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МАРИЈА МИЈАТОВИЋ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НЕМАЊА КЕЦМАН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*ТАТЈАНА ИВЕТИЋ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 ДРЕНКА ВУКОВИЋ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034Б032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БУЛЕВАР - 2, ГИМНАЗИЈА, Змај Јовина 13,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ЈЕЛЕНА ТРИВУНОВИЋ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КАТАРИНА МИТИЋ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*МИХАЈЛО ШОБИЋ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*ЈЕЛЕНА ЉУБОМИРАЦ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ИРИС ВУКОМАН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МИРЈАНА КРЧМАР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 БОРО КОНДИЋ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*ЂОРЂО РИСТИЋ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034Б033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БУЛЕВАР - 3, МЗ БУЛЕВАР, Симеуна Ђака 15, сала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МИХАЈЛО ШЕВА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*ВИНКО КОЈИЋ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*СИНИША МИЛИДРАГ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*ТАТЈАНА БЕРИЋ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НАТАША ШЕВА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*НАДА КОЈИЋ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*АДРИЈАНА БАБИЋ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*БРАНКИЦА ГРАНОЛИЋ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034Б034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БУЛЕВАР - 4, ОШ "ЈОВАН ЦВИЈИЋ", Ђуре Јакшића 12,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МЛАДЕН МИЛКОВИЋ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ДРАГИЦА МАТИЈЕВИЋ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*ТЕОДОРА САВИЋ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*ЈАСНА ПЕТРОВИЋ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АНДРЕА МАЧИНКОВИЋ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ЖАНКА КОМЉЕНОВИЋ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*БОЈАН ФЕЛШТИНСКИ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*ТАТЈАНА ФЕЛШТИНСКИ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034Б035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БУЛЕВАР - 5, ОШ "ЈОВАН ЦВИЈИЋ", Ђуре Јакшића 12,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НИКОЛА ДРАГИШИЋ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ИВАН ДЕЛИЋ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*ДОЈЧИН ШИРОЊИЋ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*НАДА БОРКОВИЋ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МИХАЈЛО МИЛОШЕВИЋ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*НЕМАЊА ЗЕЉКОВИЋ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*ЈОВАНА МИЛИНИЋ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034Б036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БУЛЕВАР - 6, ОШ "ЈОВАН ЦВИЈИЋ", Ђуре Јакшића 12, уч. 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САЊА УТЈЕШАНОВИЋ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ЈОВАНА МИЛИНОВИЋ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*БИЉАНА ШЕВО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*ДУШАНКА ПРПИЋ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ДАНИЈЕЛА ЈАГОДИЋ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СУАНА ГРБИЋ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*ЗОРА РАТКОВИЋ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034Б037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БУЛЕВАР - 7, ОШ "ЈОВАН ЦВИЈИЋ", Ђуре Јакшића 12, уч. 4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АНАСТАСИЈА УТЈЕШАНОВИЋ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СИНИША СРЕДОЈЕВИЋ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*СЛАВИША БАШКАРАД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*САША МИЛИЧЕВИЋ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ДАРКО КОЈИЋ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БОРИС БОСАНЧИЋ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*ЛАЗАР ЦРНАДАК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*БРАНКИЦА ЂАКОВИЋ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034Б038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ВЕРИЋИ - 1, ПШ „МИЛУТИН БОЈИЋ", Верићи,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БРАНЕ ЗРНИЋ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НИКОЛИНА ПЕТРОВИЋ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*РАДЕ МИЛАКОВИЋ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ВОЈИСЛАВ ДРАГИЧЕВИЋ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МАЈА ПОПОВИЋ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034Б039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ВЕРИЋИ - 2, ПШ "МИЛУТИН БОЈИЋ", Верићи,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МИЛЕНКО МИЛАКОВИЋ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ГОРАН МИЉЕВИЋ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*САША МАЛЕШИЋ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*КАТАРИНА РАДУЉ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ДАРИО МИЛАКОВИЋ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ДИЈАНА СТОЈЊИЋ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*ЖЕЉКА ЈОКИЋ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034Б040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ВРБАЊА - 1, МЗ ВРБАЊА, Станка Божића Кобре бб, сала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ДУШКО СТАНИШИЋ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ЉИЉА КИЧИЋ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*ПЕТКО ШИКМАН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*АЛЕКСА ТЕГЕЛТИЈА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ДУШАНКА СТАНИШИЋ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МАРКО МИЛИЋЕВИЋ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*МИЛИЦА КИЧИЋ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*НАДА КИЧИЋ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034Б041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ВРБАЊА - 2, ОШ "СТАНКО РАКИТА", Јове Г. Поповића 9,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САВО ЋЕБЕЏИЈА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АНАСТАСИЈА ТЕГЕЛТИЈА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*БРАНЕ ШИКМАН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*СЛАВИША САВИЋ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ДРАГАНА ЋЕБЕЏИЈА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АНЂЕЛКА РАДИША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*ЉУБАН МИЛИНКОВИЋ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*МИРА ДРАГОЈЛОВИЋ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034Б042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ВРБАЊА - 3, ОШ "СТАНКО РАКИТА", Јове Г. Поповића 9,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НАЂА ПЕЈАКОВИЋ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САША КОЛУНЏИЈА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*ЉИЉА ШИКМАН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*ВЕСНА МИЛЕТИЋ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АНДРЕА ТОДИЋ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ГОРАН ЂУКИЋ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*САВЈЕТА РАНОСАВЉЕВИЋ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034Б043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ВРБАЊА - 4, ОШ "СТАНКО РАКИТА", Јове Г. Поповића 9, уч. 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ДАНИЕЛА ГУЗИЈАН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*ЗОРАН ШЕРБЕЏИЈА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*ЖИВКО ЧУЧИЋ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*НИНА ЧАВКА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МИА ВАСИЛИЋ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*ИНДИРА ВУЈИЧИЋ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*МЛАДЕН ВУЈИЧИЋ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*ДРАГАН ЋОСИЋ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034Б044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ГОЛЕШИ - 1 / ДОЊИ ПЕРВАН, ПШ "МИРОСЛАВ АНТИЋ", Доњи Перван,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НОВАК ПАЈИЋ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ДУШКО ДРАГОЈЕВИЋ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*ЈЕЛЕНА НИНИЋ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*ЈОВАНА ДРАГОЈЕВИЋ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ГОРАН ПАВЛОВИЋ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034Б045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ВРБАЊА - 5, ОШ "СТАНКО РАКИТА", Јове Г. Поповића 9, уч. 4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БОЈАН КЛЕПИЋ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НАДА ПУПОВАЦ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*МИЛАНА ШЕРБЕЏИЈА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*СЕЛМА КАРАТ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ДРАШКО ДОЈЧИНОВИЋ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БИЉАНА МИРНИЋ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*СЕЛМА КАРАТ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034Б046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ГОРЊА ПИСКАВИЦА, ПШ "ЋИРИЛО И МЕТОДИЈЕ", Горња Пискавица,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ЖЕЉКО ЂУЂИЋ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ДАНИЈЕЛА ОЖЕГОВИЋ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*ДИЈАНА ШЕШИЋ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*МИЛОВАН ГРАНУЛА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*ДРАЖЕНКА ГРАНУЛА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СРЂАН КНЕЖЕВИЋ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*РАДИСЛАВКА БУКША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*НЕНАД БУЗАЏИЈА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034Б047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ДЕБЕЉАЦИ - 1, ПШ "СТАНКО РАКИТА", Тешана Подруговића бб,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ЛАНА ЋУРЛИЋ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ГОРДАНА КРСТИНИЋ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*БИЉАНА БАРОШ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*МАРКО КОЧИЋ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ВЕРА ТОКИЋ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ГОРАН ЂЕРМАН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*РАЈНА ШТРБАЦ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*МИЛОШ МИЉЕВИЋ КАРАНОВИЋ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034Б048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ДЕБЕЉАЦИ - 2, ПШ "СТАНКО РАКИТА", Тешана Подруговића бб,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ТАМАРА НИКОЛИЋ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БРАНКИЦА БОЖИЋ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*БОГДАН ПАЈЧИН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МИА БИЈЕЛИЋ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САЊА ВУЧКОВИЋ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 БОЖИЋ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*САЊА ЈОВИШЕВИЋ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034Б049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ДОЊА КОЛА - 1, МЗ Доња Кола, сала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НЕМАЊА МАЛЧИЋ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ДРАГАНА МАНДИЋ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*ЗОРАНА РОЉИЋ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*ЖЕЉАНА ЋУТКОВИЋ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ВЕДРАН ПОПОВИЋ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СТОЈАНКА КОПРЕНА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*РАДА ЛОЈИЋ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*НАТАША ГРАЧАНИН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034Б050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ДОЊА КОЛА - 2, МЗ Доња Кола, сала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МИЛОСАВ ГАТАРИЋ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ДРАГАНА РАЧИЋ МОЦОЊА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*ДИЈАНА ПРИЈИЋ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*ДЕЈАНА ЈАНКОВИЋ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СПАСОЈЕ КОПРЕНА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АЛЕКСАНДАР МОЦОЊА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*НИКОЛИНА ПЕСПАЋ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034Б051 А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ДРАГОЧАЈ – 1, ОШ "ДЕСАНКА МАКСИМОВИЋ", Драгочај,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ДРАГО УБОВИЋ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МИЛИЦА РАДОШЕВИЋ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*ВЛАЈКО КРНДИЈА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*ДРАШКО ШУКАЛО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lastRenderedPageBreak/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СИМО ТРБИЋ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ЖЕЉКА ЗРНИЋ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*СВЕТО МАЛЕШЕВИЋ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034Б051 Б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ДРАГОЧАЈ – 1, ОШ "ДЕСАНКА МАКСИМОВИЋ", Драгочај,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МИОДРАГ МИХАИЛОВИЋ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РИСТО МЕСЕЛЏИЈА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*НИНА РАДИЋ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*МИЛАН САВИЋ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МАРИНКО ГОЛЕМОВИЋ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МИХАЈИЛО АНАСТАСИЈА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*ДОБРИЛО ЈЕЛИЋ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034Б051 Ц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ДРАГОЧАЈ – 1, ОШ "ДЕСАНКА МАКСИМОВИЋ", Драгочај, уч. 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ГОРАН СИМИЋ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ВЕДРАНА ДОЈЧИНОВИЋ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*САЊА РАДИЋ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*МАРИЈА ЈОЈИЋ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МИЛОРАД МИХАИЛОВИЋ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ЉУБИША САВИЋ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*ЈЕЛЕНА САВАНОВИЋ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НАДА МИКИЋ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034Б052 А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ДРАГОЧАЈ - 2 / РАМИЋИ, Друштвене просторије Рамићи, сала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ГРБИЋ МИЋО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МАРКО БУНДАЛО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*ДУЊА ИЛИЋ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*МИРА ГЛИГОРИЋ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МИЛОРАД ЉУБОЈЕВИЋ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ТИЈАНА БАБИЋ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*СЛАЂАНА РОКВИЋ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*НАДА ЉУБОЈА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034Б052 Б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ДРАГОЧАЈ - 2 / РАМИЋИ, Друштвене просторије Рамићи, сала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МИЛЕНКО ТОМИЋ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СЛАВЕН МАЛЕШЕВИЋ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*ДЕЈАНА ГОЛЕМОВИЋ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*ДРАГОМИР РАЦА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ЗЛАТКО ДОЊАК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СВЈЕТЛАНА КНЕЖЕВИЋ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*РУЖИЦА ВУЧЕНОВИЋ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*ВАЛЕНТИНА АЋИМОВИЋ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034Б053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ДРАГОЧАЈ - 3 / БАРЛОВЦИ, ПШ "ЈОВАН ДУЧИЋ", Барловци,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НЕБОЈША СЕКУЛИЋ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ВЕСЕЛИН ГУЖВИЋ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*МИРА СТЕВИЋ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*НАТАША ИЛИЋ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ЉУБИША ВУКЕЉА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*БОРИСЛАВ ПЕТКОВИЋ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*ВИКТОРИЈА ВУЧКОВИЋ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*АНДРЕА ГУЖВИЋ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034Б054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ДРАКУЛИЋ - 1, МЗ ДРАКУЛИЋ, Ђурђа Гламочанина 1, сала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СИМО ЦРНЧЕВИЋ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МИЛИЈАНА ЗРНИЋ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*ДАЈАНА ЛАКИЋ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*ЈАСНА ПРАЛИЦА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МАЈА КАЈТЕЗ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МИРЈАНА АГИЋ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*АЛЕКСАНДРА ШТРБАЦ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*СТЕФАН ТОПИЋ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034Б055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ДРАКУЛИЋ - 2, ПШ "АЛЕКСА ШАНТИЋ", Дракулић, 7. фебруара бб,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ЈОВАН МИЛАКОВИЋ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МАРКО МАЛИНИЋ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*ДЕЈАНА ПЕТРАШЕВИЋ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*СЛАЂАНА ГИГОВИЋ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МИЛИЦА КАЈТЕЗ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МАРИЈА МАЛИНИЋ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*МИРА ЂУКИЋ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*МИЛОШ ЂУРЂЕВИЋ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034Б056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ДРАКУЛИЋ - 3, КИНОЛОШКИ САВЕЗ БАЊА ЛУКА, Битољска бб, сала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РАДЕНКО АДАМОВИЋ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ДУШКА ВУЈИНОВИЋ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*ЉИЉАНА БЕРЕНДИКА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*БРАНКА ЂАКОВИЋ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МИЛОШ ЂУРЂЕВИЋ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ВОЈИН ДУЈАКОВИЋ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*ТЕОДОРА ТОМАШЕВИЋ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*ВОЈИСЛАВ ЧУТУРА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034Б057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ДРАКУЛИЋ - 4, ПШ "АЛЕКСА ШАНТИЋ", Дракулић, 7. фебруара бб,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СИМО ОСТОЈИЋ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РАДОСЛАВ ДАНИЧИЋ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*СЛАВИЦА РАДИЋ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*ВЕДРАНА ШТРБАЦ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БИЉАНА ОСТОЈИЋ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*СЛОБОДАНКА ТОМАШЕВИЋ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*БОЈАНА ГАЈИЋ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*БОЈАНА ДУЈАКОВИЋ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034Б058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ДРАКУЛИЋ - 5, КИНОЛОШКИ САВЕЗ БАЊА ЛУКА, Битољска бб, сала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СВЈЕТЛАНА КАЈТЕЗ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БОСА ПЕЈИЋ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*СЛАВОЈКА ТОМИЋ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*НАДА ЋУЛУМ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ЈЕЛЕНА КАЈТЕЗ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ЗОРАНА ОРОЗОВИЋ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*РУЖИЦА БРКИЋ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*ЗОРИЦА ЧУТУРА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034Б059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ДРАКУЛИЋ - 6, КИНОЛОШКИ САВЕЗ БАЊА ЛУКА, Битољска бб, сала 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ЗОРАНА КАЈТЕЗ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СЛОБОДАНКА РУЖИЧИЋ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*МИЛАН ТУЦИКЕШИЋ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*ВОИСЛАВ ГИГОВИЋ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СЛАВИША ЂУКИЋ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ДУШКА МАРИЧИЋ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*ДАРИЈА ЖИВКОВИЋ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*МИЛОШ ТОПИЋ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034Б060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ЗАЛУЖАНИ - 1, ОШ "ЈОВАН ДУЧИЋ", Ненада Костића 7,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БИЉАНА ЈАКОВЉЕВИЋ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АЛЕКСАНДАР ГОЈИЋ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*ДРАГАНА ЂУКИЋ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*ЖИВКО АЛЕКСИЋ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МИЛКА ЛАЗИЧИЋ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ТАМАРА ГОЈИЋ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*СЛАВИЦА ПАЈИЋ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*ДРАШКО КРЕМЕНОВИЋ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034Б061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ЗАЛУЖАНИ - 2, ОШ "ЈОВАН ДУЧИЋ", Ненада Костића 7,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АНАМАЛИНА ГЛИГИЋ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ДАНИЈЕЛ ВИДОВИЋ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*ЈЕЛЕНА ВАСИЋ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*ДУШКА МАРЧЕТА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БРАНА РОМИЋ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ДРАГАНА ВИДОВИЋ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*ДРАГАНА ЧАВИЋ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*МИЛОРАД МЕЂО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034Б062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ЗАЛУЖАНИ - 3, ОШ "ЈОВАН ДУЧИЋ", Ненада Костића 7, уч. 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БРАНКА МУДРИНИЋ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ВИНКА ВУЧЕНОВИЋ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*ВИШЊА ШИПКА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*БОЈАНА МЕДИЋ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МАНУЕЛА МУДРИНИЋ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ЖЕЉКО БУНДАЛО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*ИВАНА ЧЕКО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034Б063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ЗАЛУЖАНИ - 4, ОШ "ЈОВАН ДУЧИЋ", Ненада Костића 7, уч. 4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ЗОРАН ГЛИШИЋ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СИМО ЂУКИЋ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*ЉУБИЦА БОЈИЋ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*МИЛЕНА ШОКЧЕВИЋ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СЛАВИЦА ГЛИШИЋ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ЗОРАН ЂУКИЋ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*НЕВЕНА МЕЂО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034Б064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ЗАЛУЖАНИ - 5, ОШ "ЈОВАН ДУЧИЋ", Ненада Костића 7, уч. 5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АНАСТАСИЈА ШАВИЈА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БОЈАНА ЦРНАДАК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*РАДМИЛА ТОДИЋ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*ЈЕВРОСИМА КРЕЧАР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МАРТИНА ЕГЕЉИЋ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ТАЊА ЂУДУРОВИЋ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*НАСТАСЈА ПЕИЋ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034Б065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ЗАЛУЖАНИ - 6, ОШ "ЈОВАН ДУЧИЋ", Ненада Костића 7, уч. 6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ЈОВАНА МАРКОВИЋ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СИЛВАНА МИРНИЋ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*ГОРАН КЕСИЋ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*НИКОЛИНА ЗОЛАК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ДРАГИЦА САВИЋ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ИВАН СЕСАР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*НЕМАЊА КОСТАДИНОВИЋ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034Б066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ЗАЛУЖАНИ - 7, ОШ "ЈОВАН ДУЧИЋ", Ненада Костића 7, уч. 7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БОБАН ЈАКОВЉЕВИЋ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БОГДАН ДРАГИЧЕВИЋ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*ДАЛИБОРКА СВЈЕТЛАНОВИЋ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*НИКОЛА ЈОКАНОВИЋ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ДРАГАНА САВИЋ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БОРИСЛАВ МАЈСТОРОВИЋ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034Б067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КАРАНОВАЦ – 1, ОШ "МИЛАН РАКИЋ", Карановац,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 КОЧИЋ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ВАЛЕНТИНА ШКОРИЋ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*АНЂЕЛА ВРАЊЕШ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*АЊА АЛЕКСИЋ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ЉУБИША БАБИЋ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ДРАГАНА ДОДИК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034Б068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КАРАНОВАЦ - 2, ОШ "МИЛАН РАКИЋ", Карановац,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lastRenderedPageBreak/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МИЛОШ ВУКСАН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НИКОЛИНА КОПРЕНА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*ГОРДАНА ЧЕРГИЋ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*САРА КЕЦМАН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БРАНКА ТЕОНИЋ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ЗОРАНА РАЧИЋ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034Б069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КМЕЋАНИ, ПШ "МЛАДЕН СТОЈАНОВИЋ", Кмећани,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 ВОЈИН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РАДЕ КОЗОМАРА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ГОРАН ЛУЖИЈА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034Б070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КОЛА - 1, ОШ "ПЕТАР КОЧИЋ", Кола,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ВЕЛИМИР РАЧИЋ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ЗОРАН ГАЈИЋ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*МЛАДЕН ПЈЕВЧЕВИЋ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*ТАТЈАНА РАДУЛОВИЋ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РАДИВОЈЕ ГРБИЋ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СТАНИСЛАВ МИКУЛИЋ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034Б071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КОЧИЋЕВ ВИЈЕНАЦ - 1, ОШ "ЗМАЈ Ј. ЈОВАНОВИЋ", Бранка Загорца 1,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МИОДРАГ СЛАДОЈЕВИЋ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*ВИОЛЕТА ЂЕКИЋ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*ЗЛАТКО МЕДИЋ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*ИВАНА ПРЕДОЈЕВИЋ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МАРИЈА ВИШИЋ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*МАРИЦА ЈАГЛИЦА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*НЕДЕЉКА ЧАВИЋ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*СЛАВИША ЈАГЛИЦА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034Б072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КОЧИЋЕВ ВИЈЕНАЦ - 2, ОШ "ЗМАЈ Ј. ЈОВАНОВИЋ", Бранка Загорца 1,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МОМЧИЛО СРЕЋО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АЛЕКСАНДРА ШИКАНИЋ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*АЛЕКСАНДАР БАЛАБАН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*СТАНА СТАНОЈЧИЋ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ПРЕДРАГ МИЈОВИЋ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БРАНКИЦА ЈОРГИЋ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034Б073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КОЧИЋЕВ ВИЈЕНАЦ - 3, ОШ "ЗМАЈ Ј. ЈОВАНОВИЋ", Бранка Загорца 1, уч. 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СТОЈАНКА КЕЛЕМАН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БОРИС МАТИЋ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*ВИШЊА ГАЈИЋ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*ЈЕЛЕНА КНЕЖЕВИЋ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СИМО МАРКОВИЋ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ДРАГАНА АЛЕКСИЋ МАТИЋ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*ТИЈАНА ПЕЈИЋ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*ВАЊА ПЕЈИЋ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034Б074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КОЧИЋЕВ ВИЈЕНАЦ - 4, ОШ "ЗМАЈ Ј. ЈОВАНОВИЋ", Бранка Загорца 1, уч. 4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БОЈАНА МАЛИЋ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НЕМАЊА ВИДОВИЋ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*ДРАГОЈЛА КНЕЖЕВИЋ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*ВИЛКА БОЖИЋ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АНА ИВАНА ЂУРИЋ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СТАНИСЛАВА ШКРБИЋ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034Б075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КОЧИЋЕВ ВИЈЕНАЦ - 5, ОШ "ЗМАЈ Ј. ЈОВАНОВИЋ", Бранка Загорца 1, уч. 5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РАНКО СИМИЋ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АЉОША КУШТРИНОВИЋ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*БРАНКИЦА БЛАГОЈЕВИЋ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*ЛУКА ТОМИЋ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ЛАНА СОЛОМУН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МОНИКА БЛАГОЈЕВИЋ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*МАТИЈА МИТРОВИЋ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034Б076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КОЧИЋЕВ ВИЈЕНАЦ - 6, ОШ "ЗМАЈ Ј. ЈОВАНОВИЋ", Бранка Загорца 1, уч. 6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ОСТОЈА ЦРНОБРЊА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АЛЕКСАНДАР КОВАЧЕВИЋ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*САША РАДОШЕВИЋ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*ЈОВАНА ПЛАВШИЋ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САРА СОЛОМУН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ТОМИСЛАВ МАЛКИЋ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034Б077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КОЧИЋЕВ ВИЈЕНАЦ - 7, ОШ "ЗМАЈ Ј. ЈОВАНОВИЋ", Бранка Загорца 1, уч. 7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НЕБОЈША ЦРНОБРЊА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ТАМАРА ПАЛАЧКОВИЋ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*МИЛИЦА ПОПОВИЋ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*МИРЕЛА ЈУРИШИЋ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ДАВИД ЦВИЈИЋ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БЛАНКА КОЈАДИНОВИЋ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034Б078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КОЧИЋЕВ ВИЈЕНАЦ - 8, ОШ "ЗМАЈ Ј. ЈОВАНОВИЋ", Бранка Загорца 1, уч. 8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ДАРКО СТОЈИЋ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*АЊА КАСАПОВИЋ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*ЈЕЛЕНА ПОПОВИЋ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*МИРЈАНА СУВАРА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МАРИА МЕЂО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034Б079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КОЧИЋЕВ ВИЈЕНАЦ - 9, ОШ "ЗМАЈ Ј. ЈОВАНОВИЋ", Бранка Загорца 1, уч. 9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ПРЕДРАГ МИЛАШИНОВИЋ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ЗОРАН ПОПОВИЋ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*СНЕЖАНА ЈУРКОВИЋ ПРЕДОЈЕВИЋ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*АНАСТАСИЈА ДРАГНИЋ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МАРКО ПЕЈИЋ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МИЛОМИР ЛОЈИЋ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034Б080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КОЧИЋЕВ ВИЈЕНАЦ - 10, ОШ "ЗМАЈ Ј. ЈОВАНОВИЋ", Бранка Загорца 1, уч. 10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МИРА ПЛАВШИЋ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*ВАЛЕНТИНА ЛОЛИЋ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*ПЕТКО ШУШЊАР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*РАДМИЛА ПАЖИН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РАДА САВИЋ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034Б081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КРМИНЕ, ПШ "ВОЈИСЛАВ ИЛИЋ", Крмине,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ЈОВАН ДУЦАНОВИЋ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СИНИША КОВАЧЕВИЋ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*ДАНИЈЕЛА ШИКМАН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*МАРИЈАНА ПОПОВИЋ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ЗОРАН РАЧИЋ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СЛАЂАНА СТАНЕТИЋ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034Б082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КРУПА НА ВРБАСУ – 1, ОШ "ВОЈИСЛАВ ИЛИЋ", Крупа на Врбасу,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ЛУКА ДУЦАНОВИЋ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*ЈЕЛЕНА АНТОНИЋ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*ДАРКО ИЛИЋ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*АДРИЈАНА ЈАНКОВИЋ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ТАМАРА ТЕШАНОВИЋ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034Б083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КРУПА НА ВРБАСУ - 2 / ЛЕДЕНИЦЕ, ПШ "ВОЈИСЛАВ ИЛИЋ", Леденице,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ДАРКО МИХАЈЛОВИЋ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ТОШО ВРАЊЕШЕВИЋ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*САНЕЛА МИХАЈЛОВИЋ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*ВИШЊА БЈЕЛИЋ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СЛАВИША СТАНЧЕВИЋ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БИЉАНА ВРАЊЕШЕВИЋ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034Б084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КУЉАНИ - 1, ПШ "ЈОВАН ДУЧИЋ" (НОВИ ОБЈЕКАТ), Куљани,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lastRenderedPageBreak/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БИЉАНА БРДАР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МИЛАНА СЛАВУЉ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*НИКОЛИНА ЗАЛАК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*МИЛАНА БУДИМИР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ЈОВАНА БРДАР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 ТОМИЋ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*ДРАГАНА ПЕТРОВИЋ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*БОРО КАСИЋ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034Б085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ЛАЗАРЕВО I / 1, ПОЉОПРИВРЕДНА ШКОЛА, Књаза Милоша 9,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СТАНИСЛАВ ПЛАВШИЋ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НЕБОЈША ДАМЈАНОВИЋ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*МИЛОШ КОЈАДИНОВИЋ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*ОГЊЕН АНИЧИЋ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ДУШАНКА ПЛАВШИЋ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ГОРАН ШЕПА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*ВЕСНА ГАВРИЋ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034Б086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ЛАЗАРЕВО I / 2, ПОЉОПРИВРЕДНА ШКОЛА, Књаза Милоша 9,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 БОМЕШТАР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 ДЕЛИЋ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*ЈЕЛЕНА ОСТОЈИЋ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*ДРАГИЦА ТОМИЋ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МИЛАН БОГДАНОВИЋ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ЉУБО КЕСИЋ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*МАРТИНА ЗОРИЋ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034Б087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ЛАЗАРЕВО I / 3, ПОЉОПРИВРЕДНА ШКОЛА, Књаза Милоша 9, уч. 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СТАНКО БАРИШИЋ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ВИОЛЕТА МАРИЋ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*МИЛОРАД ЧИЧИЋ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*МИА СТРИКА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ДИВНА БАРИШИЋ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ЖЕЉАНА ЦВЈЕТКОВИЋ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*ВЕСЕЛКА ТЕШАНОВИЋ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034Б088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ЛАЗАРЕВО I / 4, ОШ "ИВАН Г. КОВАЧИЋ", Марка Липовца 1,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ЈЕЛЕНА МИШИЋ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САЊА ЋЕРКЕТА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*СЕРГЕЈ ПОПОВИЋ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*МАРА БОГДАНОВИЋ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НЕВЕН МИШИЋ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САРА ЋЕРКЕТА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*МАЈА ЗЕЛЕНИКА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*РАЈКА ЧАЈИЋ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034Б089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ЛАЗАРЕВО I / 5, ОШ "БОРИСАВ СТАНКОВИЋ", Ивана Косанчића 2, уч.1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НЕНАД ШИНДРАК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ВЕДРАНА КОСИЋ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*ИГОР ЗЕЛЕНИКА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*ЗОРАН ЈОКАНОВИЋ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РАЈНА ШИНДРАК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БЛАЖО ЛАКИЋ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*МЛАДЕН КЛИНЦОВ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*ЛУКА МИЛАКОВИЋ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034Б090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ЛАЗАРЕВО I / 6, ОШ "БОРИСАВ СТАНКОВИЋ", Ивана Косанчића 2,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МИЛЕНА КОТУР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МИЛЕНА ВОКИЋ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*ДАВИД СПАСОЈЕВИЋ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*ГОРАН БАБИЋ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АНЂЕЛА КОТУР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ЈОВАНА ЊЕЖИЋ СТАНКОВИЋ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*МАРИЈА ШИПКА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*ГИНА САВИЋ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034Б091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ЛАЗАРЕВО I / 7, ОШ "БОРИСАВ СТАНКОВИЋ", Ивана Косанчића 2, уч. 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ВОЈИСЛАВ ЂУРАШИНОВИЋ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ЗОРАН ЈАНКОВИЋ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*ФИЛИП ЧЕКО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*МАРИЈА САВИЋ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ВИДА БОШЊАК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ЈЕЛЕНА ЈАНКОВИЋ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*ВИДА МИЈАТОВИЋ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*АНА САВИЋ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034Б092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ЛАЗАРЕВО I / 8, ОШ "БОРИСАВ СТАНКОВИЋ", Ивана Косанчића 2, уч. 4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ИГОР ДМИТРОВИЋ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НИКОЛИНА САМАЦ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*ЈОВАНА ЗОРИЋ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*СИНИША ЛАЗИЋ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НАДА МИЛЕТИЋ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ОЛИВЕРА-ОЉА СУРУЧИЋ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*ИЛИНКА ПАНТОШ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*НИНА ДОЈЧИНОВИЋ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034Б093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ЛАЗАРЕВО I / 9, ОШ "БОРИСАВ СТАНКОВИЋ", Ивана Косанчића 2, уч. 5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ГОРАН ВРХОВАЦ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ЉИЉАНА МАНДИЋ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*СВЈЕТЛАНА ТЕШАНОВИЋ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*МАРИНКО БАЛТА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БИЉАНА САВКОВИЋ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МИРО МАРИНКОВИЋ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*ВУКОСАВ ПАНТОШ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*ТЕОДОРА БЈЕЛИЋ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034Б094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ЛАЗАРЕВО I / 10, ОШ "БОРИСАВ СТАНКОВИЋ", Ивана Косанчића 2, уч. 6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МИЛУТИН МАТАРУГИЋ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 ПРОЛИЋ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*ФИЛИП РАДУКИЋ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*СРЕТО ЗЕЛИЋ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ИВАНА АЛЕКСИЋ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МИЛАНА ТОДОРОВИЋ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*МИРА ШИКМАН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*ГОРАН ТАДИЋ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034Б095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ЛАЗАРЕВО II / 1, ОШ "БОРИСАВ СТАНКОВИЋ", Ивана Косанчића 2, уч. 7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САНЕЛА ТОВИЛОВИЋ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МАЈА БОЈАНДИЋ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*ЈОВАНА САВИЧИЋ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*БОЈАНА ЕРАК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БРАНИСЛАВ ЦАРЕВИЋ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ДАЛИБОРКА ДРАГОЉИЋ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*ДРАГАНА ПАВЛОВИЋ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*ВИКТОР МОСКАКУЉ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034Б096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ЛАЗАРЕВО II / 2, ОШ "БОРИСАВ СТАНКОВИЋ", Ивана Косанчића 2, уч. 8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ЈАСНА ЈАКОВЉЕВИЋ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ЈЕЛЕНА МАСТАЛО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*МАРКО САВИЧИЋ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*СЛОБОДАНКА ТОМАШЕВИЋ ПОПОВИЋ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БОЈАНА МИЛАНОВИЋ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НИКОЛА РОЉИЋ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*СИНИША БОЈАНДИЋ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*НАДА КАЈИШ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034Б097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ЛАЗАРЕВО II / 3, ОШ "ИВАН Г. КОВАЧИЋ", Марка Липовца 1,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БРАНИМИР МИЛЕТИЋ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МИРЈАНА НИКУТОВИЋ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*АНДРЕЈ ЛАЗИЋ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*ДЕА МАТРДИЋ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ДАРИНКА МИЛЕТИЋ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ОЉА ЗЕЛЕНИКА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*САША ДОБРАШ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*ДУШАН МАКСИМОВИЋ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034Б098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ЛАЗАРЕВО II / 4, ОШ "ИВАН Г. КОВАЧИЋ", Марка Липовца 1, уч. 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ВЕСНА ШУКАЛО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 ШПУРИЋ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*ИРЕНА ТУНИЋ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*ДИЈАНА ДОДИК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НЕВЕНКА КНЕЖЕВИЋ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ДОБРИЛА УЛЕТИЛОВИЋ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*ЈЕЛЕНА ПОЊАУШИЋ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*ЈОВАНА ЛЕКИЋ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034Б099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ЛАЗАРЕВО II / 5, ОШ "ИВАН Г. КОВАЧИЋ", Марка Липовца 1, уч. 4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НЕВЕНА МИШИЋ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САРА ФИЛИПОВИЋ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*ДИЈАНА БЈЕЛАЈАЦ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*БРАНКА РОКВИЋ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БРАНКИЦА ГРКИЊИЋ МИШИЋ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ТЕОДОР ЗЕЦ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*ЗАГОРКА МАЦАНОВИЋ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*ЖЕЉКА КАРАЛИЋ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034Б100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ЛАЗАРЕВО II / 6, ОШ "ИВАН Г. КОВАЧИЋ", Марка Липовца 1, уч. 5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ДУШАНКА ВУЧКОВИЋ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СЛОБОДАНКА МИЉИЋ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*НИКОЛИНА ТУНИЋ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*МИЛЕ МИТРОВИЋ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МАЈА МАРКОВИЋ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МАРИЈА ДУЊИЋ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*ЈОВАНА ВУКОЈЕВИЋ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*ГОРАН МАРЈАНОВИЋ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034Б101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ЛАУШ I / 1, ОШ "СВЕТИ САВА", Ужичка бб,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СТОЈА ЂУЂИЋ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*САЊА ВУКОВИЋ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*ТАЊА РАДУЛОВИЋ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*ТАЊА СТАНКОВИЋ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ТАЊА КЛИНЦОВ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НЕМАЊА МАЛИЋ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034Б102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ЛАУШ I / 2, ОШ "СВЕТИ САВА", Ужичка бб,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МАЈА ТРНИНИЋ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*СЛАВОЈКА МАРИЋ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*АНЂЕЛА МАТИЋ ВИДОВИЋ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*БРАНКА МАРКОВИЋ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МАЈА ЛУКАЈИЋ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МИРА МАЧКИЋ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034Б103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ЛАУШ I / 3, ОШ "СВЕТИ САВА", Ужичка бб, уч. 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МАРИЈАНА ТРНИНИЋ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*ДРАГАНА СТЈЕПАНОВИЋ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*ЛАНА ГРБИЋ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*МИЛИЦА ГРБИЋ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ДРАГИЦА ЛАЗИЧИЋ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СЛАВОЈКА КОВАЧЕВИЋ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034Б104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ЛАУШ I / 4, ОШ "СВЕТИ САВА", Ужичка бб, уч. 4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НИКОЛИНА РИТАН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*ДАРИЈА ПЕНТЕК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*НИКОЛИНА БОЈАНДИЋ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*ГОРДАНА РОМАНИЋ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АНАСТАСИЈА МЕТЛИЋ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МАРКО КИЧЕМА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034Б105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ЛАУШ I / 5, ОШ "СВЕТИ САВА", Ужичка бб, уч. 5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ДРАГИЦА ГАЈИЋ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*ГОРДАНА НИКОДИНОВИЋ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*ЉИЉАНА НИШЕВИЋ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*ДРАГАН ТЕЛИЋ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ИГОР ДРАГОЈЕВИЋ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034Б106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ЛАУШ I / 6, ОШ "СВЕТИ САВА", Ужичка бб, уч. 6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СЛАЂАНА КРЕМЕНОВИЋ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АЛЕКСАНДАР ЂУКИЋ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*БРАНКИЦА МАРЈАНАЦ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*ТОМИСЛАВ ЈОВАНИЋ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НИКОЛИНА ЋОРИЋ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МИЛОШ МИЛИЋ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034Б107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ЛАУШ I / 7, ОШ "СВЕТИ САВА", Ужичка бб, уч. 7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БОРИСЛАВ МИЛАКОВИЋ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МИЛЕНКО ДУЛИЋ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*МАРИЈАНА ПЕПИНОВИЋ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*ВЕДРАНА БАНОВИЋ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lastRenderedPageBreak/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МАЛЧИЋ МОМИРКА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МАЈА ГЛАМОЧИЋ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034Б108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ЛАУШ I / 8, ОШ "СВЕТИ САВА", Ужичка бб, уч. 8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СРЕТКО МАРИЋ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ЈЕЛЕНА ДРАГОЈЕВИЋ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*МИЉАНА КВОЧКА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*ВЕСНА ГАЈИЋ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ИВАНА МИТРОВИЋ НЕШИЋ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ДРАГАНА СТЈЕПАНОВИЋ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034Б109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ЛАУШ I / 9, ОШ "СВЕТИ САВА", Ужичка бб, уч. 9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МИЛИЈА РОГИЋ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ИСИДОРА ДАБИЋ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*РУЖИЦА ПЕРИШИЋ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*МОНИКА ШТРБАЦ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МАРКО КАРАЛИЋ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САЊА ЂУРИЋ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034Б110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ЛАУШ II / 1, ОШ "СВЕТИ САВА", Ужичка бб, уч. 10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НЕНАД МИЛАШИНОВИЋ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НЕМАЊА БОЈАНИЋ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*ДРАГАНА ГАЛИЋ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*АНЂЕЛА ДЕРАЈИЋ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СВЈЕТЛАНА ДОШЕНОВИЋ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СТЕФАН КРЕМЕНОВИЋ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034Б111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ЛАУШ II / 2, ОШ "СВЕТИ САВА", Ужичка бб, уч. 11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ДРАГАНА АРАМБАШИЋ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ЈОВАНА МИЈАТОВИЋ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*МАРКО ПАНЏИЋ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*ВЛАДАН ГРАЧАНИН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ТОДОР КАЈКУТ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ВАЊА РАЧЕТОВИЋ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034Б112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ЛАУШ II / 3, ОШ "СВЕТИ САВА", Ужичка бб, уч. 12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СТЕФАН КАПУРАНОВИЋ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АНЂЕЛА СТАНИВУКОВИЋ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*ДАНИЕЛА ГРАНУЛА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*БЕЊАМИН ПОПОВИЋ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ДИЈАНА ЛУКАЈИЋ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ЗОРАН СТАНИВУКОВИЋ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034Б113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ЛАУШ II / 4, ОШ "СВЕТИ САВА", Ужичка бб, уч. 13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СТАНКО КОВАЧЕВИЋ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МИЛАНА ТАЛИЋ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*СЊЕЖАНА ПАНЏИЋ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*МИРКО ЈОВИЋ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СЕРГЕЈ РАКОВИЋ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МЛАЂАН ШЕШИЋ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034Б114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ЛАУШ II / 5, ОШ "СВЕТИ САВА", Ужичка бб, уч. 14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МИЋО ЧАВИЋ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ЈЕЛЕНА КОЉАНЧИЋ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*РУЖА ШТРБАЦ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*МАТЕА ЈАНКОВИЋ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НИКОЛА ЈАНДРИЋ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034Б115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ЛАУШ II / 6, ОШ "СВЕТИ САВА", Ужичка бб, уч. 15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МИЛОШ КУКИЛО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САРА ЉУБИШИЋ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*САЊА ШТРБАЦ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*ДРАГОМИР СПАСЕНИЋ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НИКОЛИЈА МАРЧЕТА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СЕРГЕЈ КРИШТО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034Б116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ЛАУШ II / 7, ОШ "СВЕТИ САВА", Ужичка бб, уч. 16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САНДРА ПАВЛОВИЋ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ЛАРА МАРКОВИЋ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*САВКА МИРЈАНИЋ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*ГОРДАНА МАТИЋ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 ПАВЛОВИЋ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СЛАВИША РАЧИЋ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034Б117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ЉУБАЧЕВО, ПШ "МИЛАН РАКИЋ", Љубачево,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МАРИНКО ЧЕКО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ОБРЕНКО ЕРАК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*НЕМАЊА ПЕТРОВИЋ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*СИНИША РОЉИЋ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ЗОРАН ЧЕКО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МИХАЈЛО ТОДОРОВИЋ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034Б118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МИШИН ХАН - 1, ПШ "МИЛУТИН БОЈИЋ", Мишин Хан,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СТЕВО РАДАКОВИЋ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НАТАША МАРИЋ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*МИЛАН ТРИВУНОВИЋ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*МИЛИНА РАДУЛОВИЋ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РАЈКО МАТИЋ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ЈЕЛКА ВРАЊЕШ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*ДИЈАНА БОСАНАЦ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*ДРАГИЦА КОСТАДИНОВИЋ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034Б119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МОТИКЕ - 1, ПШ "МИЛОШ ЦРЊАНСКИ", Мотике,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СУЗАНА ЈЕЖ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ЕДИТА БАКУЛА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*БОЈАН МИТРОВИЋ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*ИРИНА ЧАВИЋ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СЛАЂАНА БЕЛЕЦАН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*ГОРДАН СТУПАР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*СТОЈАНКА КОРАЋ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*КРИСТИНА БАРОШ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034Б120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МОТИКЕ - 2, ПШ "МИЛОШ ЦРЊАНСКИ", Мотике,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ДАНИЈЕЛ ГРУБАЧ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САВО КЕЛЕМАН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*МАРТИНА ВУЈАКОВИЋ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*ЖЕЉАНА МАКАРИЋ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 ЦИГАНОВИЋ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*ЈАНКО КАНТАР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*РУМЕНА ТОРОМАН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*МИЛАН ЂУРИЦА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034Б121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НОВА ВАРОШ - 1, ОШ "ГЕОРГИ С. РАКОВСКИ", Драгише Васића 19,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МИЛОШ КОСТАНДИНОВИЋ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САЊА ДОБРАШ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*МАРИЈАНА МАКСИМОВИЋ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*БОЈАН ЦРНОМАРКОВИЋ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ВЛАДИМИР ПОПОВИЋ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*ЉУБОМИР КОС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*ТИХОМИР ЉУБОЈЕВИЋ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*ДРАГАН СТАНОЈЕВИЋ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034Б122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НОВА ВАРОШ - 2, ОШ "ГЕОРГИ С. РАКОВСКИ", Драгише Васића 19,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МОМЧИЛО ВРАКЕЛА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НАТАША БАЧИНСКИ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*ЗОРИЦА СТОЈНИЋ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*НЕМАЊА БАНОВИЋ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ГОРАН КНЕЖЕВИЋ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ИГОР СПРЕМО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*ЖЕЉКА КАТИЋ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 ЈАДРАНКА ЗРНИЋ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034Б123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НОВА ВАРОШ - 3, ОШ "ГЕОРГИ С. РАКОВСКИ", Драгише Васића 19, уч. 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ТАЊА РОГИЋ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ДАВОР ВУЛИН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*ВОЈИСЛАВ РАДОШ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*АНА БЕАДЕР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ЈОВАНА ГАЈИЋ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АЛЕКСАНДРА ДРАГОЉИЋ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*АЛЕКСА ГАВРАНОВИЋ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*САНДРА ТРНИНИЋ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034Б124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НОВА ВАРОШ - 4, ОШ "ГЕОРГИ С. РАКОВСКИ", Драгише Васића 19, уч. 4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ГРИГОР ХЕРБЕЗ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НЕМАЊА БАНОВИЋ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*ЂАНА ЋЕНАНОВИЋ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*ВЛАДИМИР МИЛОШЕВИЋ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РАДЕНКО ЈЕКИЋ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РАДМИЛА ЋЕЈИЋ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*НИНА ГАВРАНОВИЋ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*АЛЕКСАНДРА 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034Б125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НОВА ВАРОШ - 5, ОШ "ГЕОРГИ С. РАКОВСКИ", Драгише Васића 19, уч. 5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ЛАРИСА РАКОВИЋ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АЊА ЉУБОЈЕВИЋ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*БИЉАНА ПОПАРИЋ СТОЈАНОВИЋ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*НЕМАЊА МАЈСТОРОВИЋ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ПОПАРИЋ ДАЈАНА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ТАЊА КАЛАБИЋ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*ДРАГИЦА ДОБРАШ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034Б126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ОБИЛИЋЕВО I / 1, ОШ "ПЕТАР П. ЊЕГОШ", Бул. В. С. Степановића 28,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МИЛИЦА ДЕВИЋ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ВИДОСАВА АРСИЋ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*ИРИС ДАБИЋ МОРАЧА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*ТИЈАНА ТРБОЈЕВИЋ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МАРКО ТРИКИЋ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СЛАВИЦА БАБИЋ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*ТАЊА ШОПИН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*ДРАГАН КЕЊИЋ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034Б127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ОБИЛИЋЕВО I / 2, ОШ "ПЕТАР П. ЊЕГОШ", Бул. В. С. Степановића 28,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lastRenderedPageBreak/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НИКОЛА БАШИЋ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СТАНКО МИЈИЋ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*ДЕЈАНА ПЕТКОВИЋ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*АЗРА ЕКИЋ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НЕМАЊА ЈОКАНОВИЋ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*АНЂЕЛА МИШИЋ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*ГОРАН ВОКИЋ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*СИНИША ЛУКАЧ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034Б128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ОБИЛИЋЕВО I / 3, ОШ "ПЕТАР П. ЊЕГОШ", Бул. В. С. Степановића 28, уч. 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МИЛАН ГВОЗДЕНОВИЋ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МАРИЈА МАРЧЕТИЋ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*ЖЕЉКО БАЛТА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*ИГОР ТРБОЈЕВИЋ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АЛЕКСАНДАР СУВАЈАЦ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ДАРИЈАН БАЛТА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*КРИСТИНА ЋЕТОЈЕВИЋ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*МИРОСЛАВ ХРИЧАК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034Б129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ОБИЛИЋЕВО I / 4, ОШ "ПЕТАР П. ЊЕГОШ", Бул. В. С. Степановића 28, уч. 4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МЕДИНА СИМЕУНЧЕВИЋ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АНАСТАСИЈА ДАМЈАНОВИЋ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*НИКОЛА БАЛАБАН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*МАРИЈА ЈУРИЋ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ЈОРГАЧЕВИЋ ДАВОР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МАГДАЛЕНА МАРКОВИЋ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*МИРОСЛАВ ЛЕЈИЋ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РАНКО БРЂАНИН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034Б130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ОБИЛИЋЕВО I / 5, ОШ "ПЕТАР П. ЊЕГОШ", Бул. В. С. Степановића 28, уч. 5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ДРАГАНА САВИЋ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ВАЊА ГЛУВИЋ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*АЊА КАСИЋ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*НИКОЛА МАЛЕШЕВИЋ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ЈЕЛЕНА ЧОЛИЋ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ЛЕА РАДИЋ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*МИШО РАДАКОВИЋ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*ЂОРЂЕ ИВАНКОВИЋ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034Б131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ОБИЛИЋЕВО I / 6, ОШ "ПЕТАР П. ЊЕГОШ", Бул. В. С. Степановића 28, уч. 6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МИОДРАГ ГАЈИЋ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СУЗАНА КОВАЧЕВИЋ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*ПЕРКА КОСИЋ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*АЛЕКСАНДРА ДАМЈАНОВИЋ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ДАНИЧИЋ РАДОВАН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ЈЕЛЕНА ЋУЛУМ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*ДРАГАН ВУКЧЕВИЋ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*ЗОРАНА ЈОВИЋ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034Б132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ОБИЛИЋЕВО I / 7, ОШ "ПЕТАР П. ЊЕГОШ", Бул. В. С. Степановића 28, уч. 7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СВЈЕТЛАНА ЧЕКО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*СРЂАН БУВАЧ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*СИНИША ЛУКАЧ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*СУНЧИЦА ЛУГОЊИЋ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АЛЕКСАНДАР ТРБОЈЕВИЋ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*АНАСТАСИЈА МИШИЋ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*ЈЕЛЕНА ГЛАМОЧАНИН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*ОЛИВЕРА КОПРЕНА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034Б133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ОБИЛИЋЕВО I / 8, ОШ "ПЕТАР П. ЊЕГОШ", Бул. В. С. Степановића 28, уч. 8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АЊА ВУЈИНОВИЋ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НЕБОЈША БОРОЈЕВИЋ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*МАРИНА МОРАЧА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*СРЂАН КИКОВИЋ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ВЕРИЦА ЂУРОВИЋ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РАДЕНКО КРЕМЕНОВИЋ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*ДРАГАН ВУКША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*ЗОРАН ШТРКИЋ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034Б134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ОБИЛИЋЕВО I / 9, ОШ "ПЕТАР П. ЊЕГОШ", Бул. В. С. Степановића 28, уч. 9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БИЉАНА МАРТИЋ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НИКОЛА ВОКИЋ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*НЕБОЈША БАЛАБАН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*ИЛИЈА КИСИН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СМИЉКА БАБИЋ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БОЈАН ВУКОВИЋ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*НИКОЛА ЂУКАНОВИЋ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*РАДА МЕДАР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034Б135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ОБИЛИЋЕВО I / 10, ОШ "ПЕТАР П. ЊЕГОШ", Бул. В. С. Степановића 28, уч. 10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СЕРГЕЈ ВАСИЛИЋ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ВЕРА МИЉЕВИЋ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*НЕВЕНА ВОКИЋ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*СЛАВИЦА ЛУКАЧ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МОНИКА ТРБОЈЕВИЋ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*ДИЈАНА САВИЧИЋ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*ЈАДРАНКА ЛУКИЋ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*ДРАГАН ВУКЧЕВИЋ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034Б136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ОБИЛИЋЕВО I / 11, ОШ "ПЕТАР П. ЊЕГОШ", Бул. В. С. Степановића 28, уч. 11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ЛУКА ЈЕРЕМИЋ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БОЈАН ВУКОВИЋ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*БОРЈАН ШАРИЋ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*ДРАГОСЛАВ МАНДИЋ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ЈОВАНОВИЋ МАРИНКА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МАЈА БАЛТА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*САЊА ВОКИЋ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*ГОРАНА ТАТАРЕВИЋ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034Б137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ОБИЛИЋЕВО II / 1, ОШ "ДОСИТЕЈ ОБРАДОВИЋ", Мирка Ковачевића 27,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ВЕСО РЕПИЋ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БОЈАН НИНЧИЋ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*МОМИР ЋУТКОВИЋ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*ЈОВАНА ВРАЊЕШ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ВУК БАРАЋ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ДРАГАНА ВАСИЛИЋ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*АНЂЕЛА БАБИЋ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034Б138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ОБИЛИЋЕВО II / 2, ОШ "ДОСИТЕЈ ОБРАДОВИЋ", Мирка Ковачевића 27,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ДРАГАНА КОЊИКУШИЋ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ГОРАН ХАЈДУКОВИЋ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*МИА КРСТАНОВИЋ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*ДРЕНКА МИЈАТОВИЋ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БИЉАНА БОЖИЋ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ЈОВАНА МОРАЧА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*РАНКО КАУРИН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034Б139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ОБИЛИЋЕВО II / 3, ОШ "ДОСИТЕЈ ОБРАДОВИЋ", Мирка Ковачевића 27, уч. 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НИКОЛА РЕПИЋ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ДЕЈАН МАРИЈАНОВИЋ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*МАРИЈАНА ЈОВИЋ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*ЈОВО СИМИЋ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НЕМАЊА МАЛБАШИЋ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МИЛИЦА СИМИШИЋ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*ИСИДОРА ЛУКАЈИЋ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034Б140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ОБИЛИЋЕВО II / 4, ОШ "ДОСИТЕЈ ОБРАДОВИЋ", Мирка Ковачевића 27, уч. 4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ОСТОЈА ВУЧЕНОВИЋ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САША ВУКОЈЕВИЋ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*МИРНА МИЛИЋ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*ТАМАРА ПАВЛОВИЋ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 ПОПОВИЋ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НИКОЛИНА ЗУБОВИЋ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*ЗОРА ШИНИКОВИЋ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034Б141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ОБИЛИЋЕВО II / 5, ОШ "ДОСИТЕЈ ОБРАДОВИЋ", Мирка Ковачевића 27, уч. 5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БОЖАНА ВУЈАТОВИЋ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БРАНА ПЕПИЋ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*ЖИВАНКА ИГЊАТИЋ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*МИЛИЦА ВУКЕЛИЋ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АНАСТАСИЈА ЕРАК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МИЛАН СРДИЋ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*БОЖАНА РУДИЋ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034Б142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ОБИЛИЋЕВО II / 6, ОШ "ДОСИТЕЈ ОБРАДОВИЋ", Мирка Ковачевића 27, уч. 6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АЛЕКСАНДАР ДАВИДОВИЋ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ЈАГОДА ШИБАРЕВИЋ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*ГАБРИЈЕЛА ЏАЈИЋ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*НЕДЕЉКО БАБИЋ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ДРАГАНА КНЕЖЕВИЋ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БОРКО ТОМЕЦИЋ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*ДУШАН ПЕРИШИЋ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034Б143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ОБИЛИЋЕВО II / 7, ОШ "ДОСИТЕЈ ОБРАДОВИЋ", Мирка Ковачевића 27, уч. 7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ЈАДРАНКА КНЕЖЕВИЋ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МИЋО ЛОНЧАР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*МАРИЈА ШКОБО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*ЈОВО ЗУБОВИЋ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НИКОЛИНА КНЕЖЕВИЋ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*ВИОЛЕТА ЦРНЧЕВИЋ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034Б144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ОБИЛИЋЕВО II / 8, ОШ "ДОСИТЕЈ ОБРАДОВИЋ", Мирка Ковачевића 27, уч. 8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МИРЈАНА ВЕРГИЋ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РАДЕНКА СЛИЈЕПЧЕВИЋ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*ИВАНА СРДИЋ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*МАРКО ГАЛИЋ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ФАДИЛА ВЕРГИЋ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БИЉАНА ЂУКИЋ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034Б145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ОБИЛИЋЕВО II / 9, ОШ "ДОСИТЕЈ ОБРАДОВИЋ", Мирка Ковачевића 27, уч. 9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МИРКО ВЕРГИЋ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ЈАДРАНКО ТОМИЋ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*САЊА ДАВИДОВИЋ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*ПАВЛЕ БАЛАБАН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САНИД ЋУЛУМ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*НАТАША ВУКЕЉА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034Б146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ОБИЛИЋЕВО II / 10, ОШ "ДОСИТЕЈ ОБРАДОВИЋ", Мирка Ковачевића 27, уч. 10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ДАЛИБОРКА ТОВИЛОВИЋ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ГОРДАНА БАБИЋ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*ПЕТАР БАЛАБАН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*ЈОВАНА МИЛАНОВИЋ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lastRenderedPageBreak/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СИНИША СИМАНИЋ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МИЛКА ТРАВАР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034Б147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ОБИЛИЋЕВО II / 11, ОШ "ДОСИТЕЈ ОБРАДОВИЋ", Мирка Ковачевића 27, уч. 11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ДРАШКО ПЕКИЈА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ИВА СУБОТИЋ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*НАТАША БАБИЋ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*ЕЛЕНА БОГДАНОВИЋ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ТАМАРА ПЕКИЈА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ВУК СУБОТИЋ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034Б148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ОБИЛИЋЕВО II / 12, ОШ "ДОСИТЕЈ ОБРАДОВИЋ", Мирка Ковачевића 27, уч. 12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ФИЛИП ПЕКИЈА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ЈЕЛЕНА ЋУЛУМ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*НАДА ЈОВЕТИЋ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*ЈОВАНА БАХИЉ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САШКА ГРУЈИЋ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ДИЈАНА ЗЕЉКОВИЋ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034Б149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ПАВИЋИ, ПШ "ПЕТАР КОЧИЋ", Павићи,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ИЛИЈА ШИПКА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ОСТОЈА ТОПИЋ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*НИКОЛА БИСЕРЧИЋ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*МИРОСЛАВ ДРИНИЋ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МИЛА ШИПКА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МИЛУТИН ШИПКА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*КРСТАН ДРИНИЋ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034Б150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РОСУЉЕ - 1, ОШ "АЛЕКСА ШАНТИЋ", Триве Амелице 24,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ОСТОЈА БУДИША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НИКША СУБОТИЋ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*БОЈАНА ЗГОЊАНИН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*НЕМАЊА ВУКАНОВИЋ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ВАЊА ШИНКО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ДАМЈАН РАКОВИЋ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*МИЛОРАД ВУЛИЋ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*САНДРА ШАРКАНОВИЋ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034Б151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ПЕТРИЋЕВАЦ - 1, ОШ "МИЛОШ ЦРЊАНСКИ", Зоре Ковачевић бб,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ВОЈИСЛАВ ЛАЗИЧИЋ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СЛАВКО ИЛИЋ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*АЛЕКСНДАР ДРИНИЋ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*АНАСТАСИЈА МИШИЋ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АЛЕКСАНДРА МИЈАТОВИЋ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СЛОБОДАНКА ВУЈЧИЋ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*СВЕТЛАНА КЕЛЕМАН ЈОДЛАНОВИЋ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*СЛАВКА СТЈЕПАНОВИЋ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034Б152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ПАПРИКОВАЦ 1, ШКОЛА ЗА СЛУШНО ОШТЕЋЕНЕ, Др Ј. Рашковића 28,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АЛЕКСАНДРА НОВАКОВИЋ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ГОРДАНА ТУРЈАЧАНИН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*СТЕФАН МИТРОВИЋ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*ТОМИСЛАВ ПАЈИЋ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МАЈА НОВАКОВИЋ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034Б153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ПАПРИКОВАЦ 2, ШКОЛА ЗА СЛУШНО ОШТЕЋЕНЕ, Др Ј. Рашковића 28,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ДРАГАНА ОБРАДОВИЋ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МИЛИЦА РАЂЕНОВИЋ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*НИКОЛИНА БЛАЖЕВИЋ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*ДИЈАНА ОЖЕГОВИЋ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ЈОКА КУКОБАТ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034Б154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ПАПРИКОВАЦ 3, ШКОЛА ЗА СЛУШНО ОШТЕЋЕНЕ, Др Ј. Рашковића 28, уч. 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МАРИО КЛАДАР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ЉУБИША ШАЈИНОВИЋ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*ГОРАН ЗЛАТКОВИЋ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*ГОРАНА ВУЧКОВИЋ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ДРАГАНА КЛАДАР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034Б155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ПАПРИКОВАЦ 4, ШКОЛА ЗА СЛУШНО ОШТЕЋЕНЕ, Др Ј. Рашковића 28, уч. 4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СУЗАНА АДАМОВИЋ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ЈАЗИЋ НИКОЛИНА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*ИГОР РОМАНИЋ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*МИРЈАНА ИЛИЋ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НИКОЛИНА КУКОБАТ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034Б156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ПАПРИКОВАЦ 5, ОШ "ГЕОРГИ С. РАКОВСКИ", Драгише Васића 19, уч. 6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ДУБРАВКА ДРЧА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ЈЕЛЕНА АЛЕКСИЋ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*БОЖАНА ТРАМОШЉИКА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*РАТОМИР ДОЈЧИНОВИЋ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СТРАХИЊА ДРЧА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034Б157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ПАПРИКОВАЦ 6, ОШ "ГЕОРГИ С. РАКОВСКИ", Драгише Васића 19, уч. 7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 ЂУКИЋ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ИВОНА ПРАШТАЛО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*МИЛАН ВУКАДИНОВИЋ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*НАДА БОЈИЋ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МАРКО ЈАГОДИЋ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 СТАНОЈЕВИЋ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034Б158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ПАПРИКОВАЦ 7, ЗАВОД ЗА ДИСТРОФИЧАРЕ, Војвођанска бб, сала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lastRenderedPageBreak/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ЖЕЉКА ЧАЂО БЛАГОЈЕВИЋ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МАРИЈАНА ВУЈИНОВИЋ ПРАШТАЛО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*ЗОРАН ЗЕЦ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*ЈЕЛЕНА ЗЕЦ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СТАНА КНЕЖЕВИЋ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РАЈКО ГРОМЛИЋ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034Б159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ПАПРИКОВАЦ 8, ЗАВОД ЗА ДИСТРОФИЧАРЕ, Војвођанска бб, сала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РАДМИЛА ЧАВИЋ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МАЈА ОЖЕГОВИЋ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*РАДОЈКА МИЛЕТИЋ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*МАНУЕЛА ПАПАК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БОЈАН ВЕСЕЛИНОВИЋ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СУЗАНА ОЖЕГОВИЋ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034Б160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ПЕТРИЋЕВАЦ 2, ОШ "МИЛОШ ЦРЊАНСКИ", Зоре Ковачевић бб,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АНАСТАСИЈА ЦВИЈИЋ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САНДРА ЂУРЂЕВСКИ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*САЊА АНИЧИЋ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*СВЈЕТЛАНА СТЈЕПАНОВИЋ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БРАНКА ЦВИЈИЋ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*АНЂЕЛА ЏАЈИЋ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*ДАРКО БУЗАКОВИЋ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*ДАНИЈЕЛА ГАКОВИЋ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034Б161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ПЕТРИЋЕВАЦ 3, ОШ "МИЛОШ ЦРЊАНСКИ", Зоре Ковачевић бб, уч. 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ЗОРИЦА РАДИЋ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ГОРАНА БАЊАЦ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*СЊЕЖАНА ПАПАК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*МИЛОШ ГРУЈИЋ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АЊА ЂУКИЋ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*МИЛОШ СЛИЈЕПЧЕВИЋ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*АДРИЈАНА БАЈИЋ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*ДРАГАНА ЈАКОВЉЕВИЋ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034Б162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ПЕТРИЋЕВАЦ 4, ОШ "МИЛОШ ЦРЊАНСКИ", Зоре Ковачевић бб, уч. 4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ДАНИЈЕЛА ШАЈИЋ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ДРАГИЦА МАЛЧИЋ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*ЕЛЕНА ЈОСИПОВИЋ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*МИЛАНА АТЛАГИЋ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СИНИША ШАЈИЋ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МИЉАН ГРУЈИЋ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*ВЕСНА ДУЛИЋ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*МИЛИЦА ВУКЕЛИЋ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034Б163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ПЕТРИЋЕВАЦ 5, ОШ "МИЛОШ ЦРЊАНСКИ", Зоре Ковачевић бб, уч. 5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СУЗАНА ВУКМИР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МИЛАН ПАЛАЧКОВИЋ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*МЛАДЕН БОГОЈЕВИЋ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*БОЈАН ПАПАК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ДРАГОЈЛА ЛАКИЋ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МИРЈАНА БЛАЖЕВИЋ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*ЈЕЛЕНА ГАТАРИЋ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*ЈЕЛЕНА МИРКОВИЋ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034Б164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ПЕТРИЋЕВАЦ 6, ОШ "МИЛОШ ЦРЊАНСКИ", Зоре Ковачевић бб, уч. 6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ЖЕЉКО ДРЉАЧА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РОСА МОЦОЊА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*ТЕА ТАДИЋ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*ДУШКА АРСЕНИЋ ЛУКИЋ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МИРКО ПИЛИПОВИЋ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АНЂЕЛКА РАДОЈА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*ДАРИЈА РОКВИЋ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*ВЛАДИМИР ПАНИЋ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034Б165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ПЕТРИЋЕВАЦ 7, ОШ "МИЛОШ ЦРЊАНСКИ", Зоре Ковачевић бб, уч. 7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АЛЕКСАДАР ЋУРГУЗ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РУЛИЋ МИЛИВОЈЕ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*МАРИЈАНА ГВОЗДЕНАЦ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*ТИЈАНА ЈОВИЋ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ЉИЉАНА ЋУРГУЗ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*ЈОВАНА МИЧИЋ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*МАЈА ВИДОВИЋ МАЦАНОВИЋ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*СИНИША ЈАКОВЉЕВИЋ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034Б166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ПЕТРИЋЕВАЦ 8, ОШ "МИЛОШ ЦРЊАНСКИ", Зоре Ковачевић бб, уч. 8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СТЕФАН МАРКОВИЋ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ИВАНА ЋУЛУМ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*ДИЈАНА ГРУЈИЋ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*ЈЕЛЕНА УДОВЧИЋ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АНАСТАСИЈА ЋУРГУЗ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СМИЉАНА ЈАЊИЋ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*БРАНКО ЛЕМИЋ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*НИКОЛИНА БИЛАНЏИЋ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034Б167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ПЕТРИЋЕВАЦ 9, ОШ "МИЛОШ ЦРЊАНСКИ", Зоре Ковачевић бб, уч. 9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ДАНИЛО ГРУБАЧ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МИЈИЋ НЕНАД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*МИЛАНА БАЛАБАН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*ВАЛЕНТИНА ФРАЊИЋ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ДУШАН ЖИВКОВИЋ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*РАНКА ВУКЕЛИЋ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*СЛАВИЦА МАЈСТОРОВИЋ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*МАЈА ВИДОВИЋ МАЦАНОВИЋ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034Б168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ПИСКАВИЦА 1, ОШ "ЋИРИЛО И МЕТОДИЈЕ", Пискавица,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ЗОРАН ЗРНИЋ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САША ПРЕРАД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*АЛЕКСАНДАР ПАШАГИЋ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*МЛАДЕН ВИШИЋ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 ШЕВА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СРЂАН КЕВИЋ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*МИРОСЛАВ ЂУЂИЋ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*ДРАГАН ПОПОВИЋ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034Б169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ПИСКАВИЦА 2, ОШ "ЋИРИЛО И МЕТОДИЈЕ", Пискавица,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НАДА МИКИЋ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РАДЕНКО КАСАЛОВИЋ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*САЊА СТАНИВУКОВИЋ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*ЉИЉАНА КАЈКУТ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РАДА ВЈЕШТИЦА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НИКОЛА СТРИКА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*РАЈКО КОСТУР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034Б170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ПОБРЂЕ 1, ОШ "ЈОВАН ЦВИЈИЋ", Ђуре Јакшића 12, уч. 6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НИКОЛА ТРТИЋ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ГОСПА МИЛОЈЕВИЋ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*АЛЕКСАНДАР КАУРИН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 ЗОРАНА РАДЕТИЋ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АЛЕКСАНДАР МИЉЕВИЋ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АЛЕКСАНДРА ЈОКИЋ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*ИВАНА ЛОЈИЋ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*МИЛУТИН МАЛБАШИЋ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034Б171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ПОБРЂЕ 2, ГИМНАЗИЈА, Змај Јовина 13, уч. 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РИСТО ЈАРИЋ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СУНЧИЦА ЛАГУЗА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*ЗОРА ТУКИЋ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*ДРАГАНА ТЕГЕЛТИЈА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ИВА БУНДАЛО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ЗДЕНКА ЛАГУЗА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*АЊА БОШЊАК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*ЛЕА ЂУКИЋ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034Б172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ПОБРЂЕ 3, ГИМНАЗИЈА, Змај Јовина 13, уч. 4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РАДИНКО ДОЊАК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ДАРЈАНА ЂУКИЋ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*АНА ДЕДИЋ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*БОЈАНА ЛОЈИЋ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ВЕЛИМИР ШАМАРА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*НИКОЛИНА ВУКОВИЋ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*МИЛАН КРЕСОЈЕВИЋ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*ЈАГОДА ДЕДИЋ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034Б173 А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ПОТКОЗАРЈЕ, ОШ "МИЛУТИН БОЈИЋ", Поткозарје,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ЗДРАВКА ДОБРАШ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ДРАГОЈЛА КАРАЛИЋ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*ВАЛЕНТИНА ПОПОВИЋ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*МАЈА ЗИВЛАК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ЈЕЛЕНА ДОБРАШ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*БОЈАНА ДОБРАШ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034Б173 Б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ПОТКОЗАРЈЕ, ОШ "МИЛУТИН БОЈИЋ", Поткозарје,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САРА МИХАЈЛОВИЋ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МАРИЈАНА ИВИЋ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*ЈАНА МУЗГОЊА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*МИЛОШ МИЛОШЕВИЋ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ДРАГО СТОЈИЋ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*ЗОРАН КНЕЖИЋ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034Б174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ПРИЈАКОВЦИ, МЗ ПРИЈАКОВЦИ, сала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БРАНЕ ШУКАЛО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ДАНИЈЕЛА ДРАГИШИЋ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*ЈЕЛЕНА ШУКАЛО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*ДАМЈАНА МАЛИНИЋ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ДАРКО МАЛИНИЋ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ДАВОР БОГОВАЦ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*САЊА ГРБИЋ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034Б175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ПРИЈЕЧАНИ - 1, ПШ "ЈОВАН ДУЧИЋ", Пријечани,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СТЕФАН ТЕГЕЛТИЈА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ТАТЈАНА МАРКОВИЋ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*МИЛИЦА МИЛАНОВИЋ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*МАРИНКО ДРАГОЉЕВИЋ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МЛАДЕН ПЕПИЋ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ЈОВАНА ГОДЕЧ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*МИЛКА РАДАНОВИЋ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034Б176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РЕКАВИЦЕ I, ПШ "БРАНИСЛАВ НУШИЋ", Рекавице I,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РАДЕ МАЛЧИЋ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СЊЕЖАНА ГРБИЋ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*ТАТЈАНА ВАСИЛИЋ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*ЈОВИЦА ВАСИЛИЋ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ЖАНА РАЧИЋ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БОРИС ГРБИЋ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*НЕЂЕЉКО ПЛАВШИЋ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*ЂУРАЂ РАЧИЋ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034Б177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РЕКАВИЦЕ II, МЗ РЕКАВИЦЕ II, сала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МОМО РАЧИЋ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РАЧИЋ СЛАДИНКО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БОШКО БАЈИЋ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*МИЛИЦА ИВАНКОВИЋ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034Б178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РОСУЉЕ 2, МЗ РОСУЉЕ, Др Младена Стојановића 10, сала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НЕНАД ПОПОВИЋ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СВЈЕТЛАНА ШУШАК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*ЈОВАНКА СТОЈИЋ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*ДУШАН ПОПОВИЋ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ХЕЛЕНА ЈАЊЕТОВИЋ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МАРКО КЕЦМАН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*СЛОБОДАН ШОБИЋ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*БОЈАН ЏОГАНОВИЋ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034Б179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РОСУЉЕ 3, МЗ РОСУЉЕ, Др Младена Стојановића 10, сала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МИХНЕТ МУШИНОВИЋ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МАРИЈА ЂУКИЋ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*ЂОРЂЕ ПРЕРАДОВИЋ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*ТАТЈАНА МУТИЋ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ВЕСНА ЂАЛОВИЋ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МИЛОШ ЛОЈИЋ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*ИВАНА ВАЛЕНТИЋ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*АЛЕКСАНДРА ДУЦАНОВИЋ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034Б180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РОСУЉЕ 4, ОШ "АЛЕКСА ШАНТИЋ", Триве Амелице 24,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АЛЕКСАНДАР ДОБРАШ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ЈЕЛЕНА МАЛЕШЕВИЋ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*ТАТЈАНА ВУКАНОВИЋ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*ДАВИД МИЛИНКОВИЋ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ЂОРЂЕ ЂУКИЋ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АЛЕН ВИЛЕНДЕЧИЋ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*САЊА МАРИЋ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*БИЉАНА СМИЉИЋ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034Б181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РОСУЉЕ 5, ОШ "АЛЕКСА ШАНТИЋ", Триве Амелице 24, уч. 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ЉУБИША ШАЈИЋ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МИЛАН ЈАЊИЋ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*АЊА РАДУЉ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*БИЉАНА МИЛОШЕВИЋ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ПЕРУНИКА ШАЈИЋ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ЖЕЉКО МАРЧЕТА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*МАРИНА ПЕНТЕК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*РАДАНА ЈАКОВЉЕВИЋ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034Б182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РОСУЉЕ 6, ОШ "АЛЕКСА ШАНТИЋ", Триве Амелице 24, уч. 4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АЛЕКСАНДРА КУКИЛО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ЗОРАН БУНДАЛО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*ЈОВАНА МИЛИШИЋ-МИЛИНКОВИЋ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*ЂУРЂИЦА НЕДИМОВИЋ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МАРИЈА КУКИЛО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АЊА МИЛОЈЕВИЋ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*ПЕТАР ЈОТАНОВИЋ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*СЛАВИЦА ЗОРИЋ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034Б183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РОСУЉЕ 7, ОШ "АЛЕКСА ШАНТИЋ", Триве Амелице 24, уч. 5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ДАНЕЛА БАРИШИЋ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ИЊА МИЛОЈЕВИЋ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*ДИЈАНА ЋУЛИБРК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*МЛАДЕН ЋУЛИБРК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МИЛИЦА БОЈАНИЋ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СНЕЖАНА ИКАЛОВИЋ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*МИЉУШ ХРИСТИНА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*МАЈА ВАСИЉЕВИЋ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034Б184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РОСУЉЕ 8, ОШ "АЛЕКСА ШАНТИЋ", Триве Амелице 24, уч. 6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СТЕФАН МАРИЋ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ИЛЕ РОЖИЋ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*АНКИЦА КОНДИЋ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*ВУКАШИН МИЛИШИЋ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ДАВИД МАРИЋ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ГОРДАНА РОЖИЋ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*МИРЈАНА ГАЈИЋ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*ЕНЕС ХРОМАЛИЋ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034Б185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РОСУЉЕ 9, КИНОЛОШКИ САВЕЗ БАЊА ЛУКА, Битољска бб, сала 4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НЕДА СИМИЋ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ПРЕДРАГ МАЛЕШЕВИЋ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*ИВАНА ЉУБША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*БОЈАН БАКАЛ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БОБАНА СИМИЋ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НЕНАД ЧОЛИЋ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*МАРИЦА ПРЕМАСУНАЦ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*ЈАДРАНКА МИЋИЋ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034Б186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САРАЧИЦА 1, ДРУШТВЕНИ ДОМ САРАЧИЦА, сала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СВЕТКО МИКИЋ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НИКОЛА БЈЕЛОБРК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*АЛЕКСАНДАР ПОПОВИЋ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*ДАЈАНА КРИВОКУЋА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СИНИША ШТРБАЦ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ТАМАРА МИТРОВИЋ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034Б187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САРАЧИЦА 2 / ПАВЛОВАЦ 1, ПШ "СВЕТИ САВА", Павловац,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БОЈАН ГРМУША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ДАЛИБОР ГАЈИЋ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*САВО МИЉИЋ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*РАДИЈАНА ПАЈИЋ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МИЛЕ ЈАРИЋ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*РАНКА ТЕЛИЋ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034Б188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СРПСКЕ ТОПЛИЦЕ 1, ОШ "БРАНИСЛАВ НУШИЋ", Мањачких устаника 32,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АРМИН ХУСИЋ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*САБИНА ДРАГАНОВИЋ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*НАДА РАЧИЋ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*СРЂАН БУДИША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ЛЕНА БРЂАНИН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*МИЛИЦА СИМИШИЋ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*АЛЕКСАНДАР ПЕТКОВИЋ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034Б189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СРПСКЕ ТОПЛИЦЕ 2, ОШ "БРАНИСЛАВ НУШИЋ", Мањачких устаника 32,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НАДА ШОДИЋ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ЖЕЉКО ГАШИЋ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*МАТЕА КРЧМАР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*САРА УДОВЧИЋ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ВАЊА ПЕЈИЋ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ВИДОСАВ МАКИВИЋ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*БОЈАНА НИШЕВИЋ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034Б190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СРПСКЕ ТОПЛИЦЕ 3, ОШ "БРАНИСЛАВ НУШИЋ", Мањачких устаника 32, уч. 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ДИЈАНА СМАЈИЋ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*ЗОРАН РАЧИЋ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*ДРАГОСЛАВ ГРБИЋ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*СТОЈАНКА ПАЈИЋ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ДРАГО ТЕШИЋ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*САЊА КАНТАР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034Б191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СРПСКЕ ТОПЛИЦЕ - 4 / НОВОСЕЛИЈА 1, ПШ "МИЛАН РАКИЋ", Краг. краљ. жртава 59,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МАРКО КОПРЕНА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СТЕФАН ЛОВРИЋ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*НЕМАЊА ЛОВРИЋ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*ЈЕВРОСИМА БЈЕЛОВУК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БРАНИСЛАВ ВУКЕЉА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НЕНАД ЛОВРИЋ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*СВЈЕТЛАНА ШКОРИЋ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*ДЕЈАН СМИЉАНИЋ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034Б192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СРПСКЕ ТОПЛИЦЕ - 5 / НОВОСЕЛИЈА 2, ПШ "МИЛАН РАКИЋ", Краг. краљ. жртава 59,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СТЕФАН БЛАГИЋ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РАДМИЛА МИЉКОВИЋ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*ВЕДРАНА КАЈКУТ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*СЛАЂАНА МИЉКОВИЋ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МИЛАНА ЛАЗИЋ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034Б193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СТАРЧЕВИЦА 1, МЗ СТРАРЧЕВИЦА, Др В. Ђ. Кецмановића 1, сала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РАНКО ЋУТКОВИЋ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АЛЕКСАНДАР ВРБЉАНАЦ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*АЊА КАЈКУТ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*ЉУБИЦА ЂУКАНОВИЋ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СЕЛЕНА ШМАЊА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ЗОРА КУЧУК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*ТИНА СУМОЊА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*ВЕСНА БОЈИЋ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034Б194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СТАРЧЕВИЦА 2, ОШ "БРАНКО РАДИЧЕВИЋ", Булев. В. С. Степановића 116,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ДЕЈАН МАРИЋ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ДРАГАНА ЏОМБИЋ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*МАРИЈА ДЕВИЋ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*АЊА ДЕЛИЋ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КАТАРИНА ВАСИЛИЋ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*ДРАГАНА ВУКОВИЋ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*ГОРАН САВИЋ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*НИНА ТОМИЋ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034Б195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СТАРЧЕВИЦА 3, ОШ "БРАНКО РАДИЧЕВИЋ", Булев. В. С. Степановића 116,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НИКОЛА ДОРОНТИЋ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ЉУБИНКА ВЕЉАНОВСКИ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*СЊЕЖАНА ВУЧЕНОВИЋ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*ДОБРИЛА ЗОРИЋ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ТИЈАНА МОРАЧА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*САЊА ГАЧИЋ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*МИЛЕ ЈОВИЋ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*САРА ТОМИЋ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034Б196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СТАРЧЕВИЦА 4, ОШ "БРАНКО РАДИЧЕВИЋ", Булев. В. С. Степановића 116, уч. 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lastRenderedPageBreak/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МАРИЈА МИЉАТОВИЋ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АЛЕКСАДАР КУКИЋ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*СРЕЋКО СТАНИШИЋ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*МИЛОШ ПЕЗАР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БОРО МИЉАТОВИЋ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*ТАТЈАНА РУЊИЋ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*МАЈА РУДИЋ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*МИЛИЦА МИЛАНОВИЋ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034Б197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СТАРЧЕВИЦА 5, ОШ "БРАНКО РАДИЧЕВИЋ", Булев. В. С. Степановића 116, уч. 4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СИМО МАРИЋ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ВЛАДИМИР ПОПОВИЋ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*АНЂЕЛА ДЕВИЋ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*МИЋО ГРАБОВАЦ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МИРКО ОРБАНОВИЋ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*ДРАГАНА ЏОМБИЋ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*РАЈКА ПЕРИШИЋ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*АЛЕКСА ЂАЈИЋ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034Б198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СТАРЧЕВИЦА 6, ОШ "БРАНКО РАДИЧЕВИЋ", Булев. В. С. Степановића 116, уч. 5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СИМЕУНА МАРИЋ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*МИЛЕНА МАТИЈАШЕВИЋ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*ЈАДРАНКА РАДИЋ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*ЂИНА ШПИРИЋ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МАРИЈА ОРБАНОВИЋ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*МИРКО ЋУРЛИЋ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*ТАЊА ВУКОМАН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*ДРАГАН МИЛОВАЦ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034Б199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СТАРЧЕВИЦА 7, ОШ "БРАНКО РАДИЧЕВИЋ", Булев. В. С. Степановића 116, уч. 6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МАРКО ЛУГОЊА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ГОРДАНА МАТИЈАШЕВИЋ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*АНДРЕА ЖИВКОВИЋ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*ТЕА ЂУКИЋ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ЈАНА КУКРИЋ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ЈОВАНА НИКОЛИЋ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*ДАНИЈЕЛ ТОМИЋ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*МЛАЂЕНКА АЛЕКСИЋ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034Б200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СТАРЧЕВИЦА 8, ОШ "БРАНКО РАДИЧЕВИЋ", Булев. В. С. Степановића 116, уч. 7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БОРИВОЈ СВИТЛИЦА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ДАНИЈЕЛА ВУКЕЛИЋ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*ДАНКА КОЧИЋ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*АЊА ПЕЈЧИНОВИЋ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МОМИР БОДИРОЖА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*ДАЈАНА АЛЕКСИЋ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*МАРИНА РАКОВИЋ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*БОЈАН МРЂА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034Б201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СТАРЧЕВИЦА 9, ОШ "БРАНКО РАДИЧЕВИЋ", Булев. В. С. Степановића 116, уч. 8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БИЉАНА ДОКИЋ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ЈОВАНА МИЛОВАЦ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*СТЕФАН БЕРИЋ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*АЉОША ПРЕРАДОВИЋ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АЛЕКСАНДАР ПОПАДИЋ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*ВАЊА ШАШИЋ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*МИЛАНКА МАРИЋ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*ВАЊА ОМЕРКАДИЋ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034Б202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СТАРЧЕВИЦА 10, ОШ "БРАНКО РАДИЧЕВИЋ", Булев. В. С. Степановића 116, уч. 9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БОРО ДАМЈАНОВИЋ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ДРАГАНА ШЕВО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*ЈЕЛЕНА ПЕЈИЋ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*НАТАША СТАНЧИЋ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МАРИЈА ДАМЈАНОВИЋ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РАНКО ГРУБЕШИЋ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*АНЂЕЛА КЕЛЕЧЕВИЋ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*ЗОРА СМРЗЛИЋ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034Б203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СТАРЧЕВИЦА 11, ОШ "БРАНКО РАДИЧЕВИЋ", Булев. В. С. Степановића 116, уч. 10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ЈЕЛА ВУЛИН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НЕВЕНКА РАЧИЋ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*ДУШКА ЖАРКОВИЋ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*ЛАРА ПЕЈИЋ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АНЂЕЛА ПЕЈАКОВИЋ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ВЕСНА ДУЈАКОВИЋ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*НАТАША АМИЏИЋ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034Б204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СТАРЧЕВИЦА 12, ОШ "БРАНКО РАДИЧЕВИЋ", Булев. В. С. Степановића 116, уч. 11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ДУШАН БРАНКОВИЋ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ДРАГАНА ПРЖИЋ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*ЂОРЂЕ ЋИБИЋ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*ДОБРИЛА ЂУКИЋ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ДРАШКО БРАНКОВИЋ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*ОЗРЕН ЋУРЛИЋ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034Б205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СТАРЧЕВИЦА 13, ОШ "БРАНКО РАДИЧЕВИЋ", Булев. В. С. Степановића 116, уч. 12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ВЕЛА ВУКЕЛИЋ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ИВАНА ЂАЈИЋ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*ЉИЉАНА МИЉКОВИЋ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*ДРАГАНА СТАНКОВИЋ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МИЛОСАВ ВУКЕЛИЋ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САНДРА ВУКАЈЛОВИЋ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*РЕНАТА КУКРИКА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034Б206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СТАРЧЕВИЦА 14, ОШ "БРАНКО РАДИЧЕВИЋ", Булев. В. С. Степановића 116, уч. 13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ДАМЈАН ВРТУНИЋ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НИНА СТУПАР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*АЛЕКСЕЈ КОЈАДИНОВИЋ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*БИЉАНА ВОУЧКО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ЈЕЛЕНА БЕРА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*ДЕНИ ПОПОВИЋ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034Б207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СТАРЧЕВИЦА 15, ОШ "БРАНКО РАДИЧЕВИЋ", Булев. В. С. Степановића 116, уч. 14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БРАНКА ВРТУНИЋ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ДУШКО ГАЈИЋ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*ЛАНА ЂУРЂЕВИЋ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*СИНИША ГЛАМОЧАК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САРА ГРМАШ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СУЗАНА МИШИЋ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034Б208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СТАРЧЕВИЦА 16, ОШ "БРАНКО РАДИЧЕВИЋ", Булев. В. С. Степановића 116, уч. 15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СЛАВИЦА ВРТУНИЋ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ЖИВКО КЕЛЕЧ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*ПЕТКО ПЕЛЕ ЦВИЈАНОВИЋ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*БОЖАНА ЧОЛИЋ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МИЛИЦА ВАСИЛИЋ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*БОРКО СТАЈЧИЋ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034Б209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СТАРЧЕВИЦА 17, ОШ "БРАНКО РАДИЧЕВИЋ", Булев. В. С. Степановића 116, уч. 16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ЂУРО ТОКИЋ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ПРЕДРАГ МИЛИСАВИЋ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*НИКОЛА КОТАРАШ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*ЛУКА ИЛИШКОВИЋ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ВЛАДО МАЈСТОРОВИЋ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АНЂА БИЛБИЈА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*ПАВЛЕ МАРИЋ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034Б210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СТАРЧЕВИЦА 18, ОШ "БРАНКО РАДИЧЕВИЋ", Булев. В. С. Степановића 116, уч. 17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БРАНИСЛАВ ТОКИЋ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БОСИЉКА МИЛАНОВИЋ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*ДАМИР ЦРНОМАРКОВИЋ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*СЕРГЕЈ ДЕВИЋ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ЖЕЉКО КРЕШКО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*МИЛОШ ВИШИЋ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034Б211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СТАРЧЕВИЦА 19, ОШ "БРАНКО РАДИЧЕВИЋ", Булев. В. С. Степановића 116, уч. 18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 ТОКИЋ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СЕРГЕЈ СУМОЊА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*АЊА БЛАЖЕНОВИЋ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*ДАЈАНА ЂУКИЋ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МАРКО СТУПАР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ЈАГОДА ЂАКОВИЋ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*БРАНИСЛАВКА БОРОЈА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034Б212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СТАРЧЕВИЦА 20, ОШ "БРАНКО РАДИЧЕВИЋ", Булев. В. С. Степановића 116, уч. 19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ЛУКА МАЛЕТИЋ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АДРИЈАНА АРСЕНИЋ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*МАКСИМ ГАЛИЋ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*СРЕТЕН ЋУРЛИЋ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СЛОБОДАН КАЈТЕЗ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*ДУШКО ВИГЊЕВИЋ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034Б213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СТРАТИНСКА, ПШ "МЛАДЕН СТОЈАНОВИЋ", Стратинска,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ДРАГИЦА РОЉИЋ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НИКОЛА КЕКИЋ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034Б214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СТРИЧИЋИ, МЗ СТРИЧИЋИ, сала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НАДА ТУТИЋ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МИЛИЦА БОЖИЋ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*МИЛИЦА ГАЈИЋ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*АЛЕКСАНДАР БОЖИЋ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lastRenderedPageBreak/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*МИЛОВАН БАЈИЋ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ИГОР ГАЈИЋ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*РАЈКО ДУЛИЋ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034Б215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САРАЧИЦА - 2 /ПАВЛОВАЦ 2, ПШ "СВЕТИ САВА", Павловац,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ЈОВО ГАЈИЋ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ДАЛИБОР ГАЈИЋ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*ДАЈАНА БАКАЛ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*ДАРИА ВУЧИЋ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*ЈОВАН ЧОЛИЋ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*ВИДА ШЕШИЋ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034Б216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ЦЕНТАР I / 1, ШКОЛА УЧЕНИКА У ПРИВРЕДИ, Николе Пашића 11а,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БОРО КРУПЉАНИН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АЛЕКСАНДРА ДРАГОЉИЋ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*ЉИЉАНА ЈАБР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*УРОШ ПОПОВИЋ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СЛОБОДАНКА КРУПЉАНИН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ТАМАРА ДРАГОЉИЋ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*СОЊА КОСАНОВИЋ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034Б217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ЦЕНТАР I / 2 + НЕПОТВРЂЕНИ, МЗ ЦЕНТАР I, Симе Шолаје 7, сала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МАРИЈА ГРАЧАНИН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БОШКО КЕЦМАН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*ДРАГАНА СМИЉИЋ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*ДОРОТЕА КУКОЉ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ЕЛЕНА ТОМИЋ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ЗОРИЦА СТОЈНИЋ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*СЛАВОЉУБ ЂОРЂЕВИЋ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034Б218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ЦЕНТАР I / 3, ШКОЛА УЧЕНИКА У ПРИВРЕДИ, Николе Пашића 11а,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БРАНКА ЧАВИЋ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МИЛАНА ДЕЛИЋ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*САША МАЛБАШИЋ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*БОЈАН ЗЕЦ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ЕЛЕНА ЋУРИЋ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НЕМАЊА КЕЦМАН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034Б219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ЦЕНТАР I / 4, ШКОЛА УЧЕНИКА У ПРИВРЕДИ, Николе Пашића 11а, уч. 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НЕМАЊА ДОБРЊАЦ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МИРЕЛА ЦВИЈИЋ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*БОЈАН ШАРЕНАЦ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*ДРАГАНА ШАРЕНАЦ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МИХАИЛО КОМЉЕНОВИЋ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ИСИДОР КИКАНОВИЋ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034Б220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ЦЕНТАР I / 5, ЕКОНОМСКА ШКОЛА, Краља Алфонса XIII 34,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ЈЕЛЕНА ЦВИЈАНОВИЋ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НЕЂО ЂИЛАС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*ДАЈАНА СПРЕМО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*ГОРДАНА ВОЈНОВИЋ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СУНЧИЦА ЦВИЈИЋ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ТАЊА КАЛАБИЋ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034Б221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ЦЕНТАР I / 6, ЕКОНОМСКА ШКОЛА, Краља Алфонса XIII 34,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ГОРАНКА ПАЛИЈА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ЂОРЂЕ ПОПРЖЕН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*БИЉАНА НАРИЋ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*ВЕСНА МАКСИМОВИЋ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МАРИЈА ПРАШТАЛО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034Б222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ЦЕНТАР I / 7, ЕКОНОМСКА ШКОЛА, Краља Алфонса XIII 34, уч. 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БОРИС БОГАВАЦ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РАДИША ТОДОРОВИЋ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*МИРОСЛАВ ГАЛИЧ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*ЖЕЉКО ВУЧЕН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ИВАНА ИВЕТА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СЛАЂАНА РАЧИЋ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034Б223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ЦЕНТАР I / 8, ЕКОНОМСКА ШКОЛА, Краља Алфонса XIII 34, уч. 4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ДАНИЛО ПОПАДИЋ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МИЛОРАД АНТОНИЋ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*СТЕВАН ЛОЛИЋ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*ЉИЉАНА ЛОЛИЋ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ЈОВАНА ПАЂЕН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БИЉАНА ТОДОРОВИЋ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034Б224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ЦЕНТАР II / 1 + ЛИЧНО, ОШ "ИВО АНДРИЋ", Бранка Радичевића 16, фискултурна сала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КСЕНИЈА БОДЛОВИЋ СУЗИЋ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МИРА РИТАН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*НИКОЛА БОЈИЋ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*МАРИНКО ЈАВОРАЦ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МИХАЈЛО ПАЂЕН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МОМЧИЛО ЂУКИЋ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034Б225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ЦЕНТАР II / 2, ОШ "ИВО АНДРИЋ", Бранка Радичевића 16,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ГОЈКО ПОПОВИЋ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БИЉАНА ПОПАРИЋ СТОЈАНОВИЋ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*ДРАГОМИР КОВАЧЕВИЋ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*ЈЕЛА ВУКОЛИЋ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МЛАЂА ПОПОВИЋ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ИГОР ПРЕДОЈЕВИЋ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034Б226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ЦЕНТАР II / 3, ОШ "ИВО АНДРИЋ", Бранка Радичевића 16,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МИЛИЈАНА КУРУШИЋ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ИВАНА СВЈЕТЛИЧИЋ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*БИЉАНА ШОКЧЕВИЋ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*БОРИСЛАВКА СЕКУЛИЋ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РОБЕРТ ЗЛАТУНИЋ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СУЗАНА СВЈЕТЛИЧИЋ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034Б227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ЦЕНТАР II / 4, ОШ "ИВО АНДРИЋ", Бранка Радичевића 16, уч. 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АЛЕКСАНДРА МИТИЋ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ВАЊА ВРАЊЕШ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*ЈОВИЦА КЕСЕРОВИЋ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*ДАЛИБОР МИСИРАЧА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ДАРКО ВУЧИЋ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ЈОВАН РАДИЋ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034Б228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ЦЕНТАР II / 5, ОШ "ИВО АНДРИЋ", Бранка Радичевића 16, уч. 4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АЛЕКСАНДАР ГЊАТОВИЋ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БОЈАН ЏЕПИНА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*ЖАНА ЛАПАЦ ПЛЕТИКОСА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*БИЉАНА ВИДОВИЋ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КАТАРИНА КАМБЕР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*АЛЕКСАНДАР ПЕТРОВИЋ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034Б229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ЦЕНТАР II / 6, ОШ "ИВО АНДРИЋ", Бранка Радичевића 16, уч. 5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ЕЛЕНА ДРАГИШИЋ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МИЛИЈАНА ГОРОЊИЋ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*ВЛАДИМИР ВРАЊЕШЕВИЋ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*ЈАСНА КРЛИЋ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МИЛИЦА ЊЕЖИЋ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БРАНКО РАДУЛОВИЋ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034Б230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ЦЕНТАР II / 7, ОШ "ИВО АНДРИЋ", Бранка Радичевића 16, уч. 6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lastRenderedPageBreak/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ЂОРЂЕ ТРИВИЋ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РОСА МАЈСТОРОВИЋ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*СРЂАН БАЛАБАН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*ТОМИСЛАВ ПРТИЋ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ДРАГИША УДОВЧИЋ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ПРЕДРАГ ПЕЈЧИНОВИЋ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034Б231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ЦЕНТАР II / 8, ОШ "ИВО АНДРИЋ", Бранка Радичевића 16, уч. 7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ВЕЛИБОР ВУКОЈЕВИЋ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АЛЕКСАНДРА МРЂА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*ДАНЕ ЛУКАЈИЋ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*ДУШАНКА ПРТИЋ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ЈОВАНА УДОВЧИЋ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МИЛАН МРЂА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034Б232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ЧЕСМА 1, ПРИВАТНИ ОБЈЕКАТ,вл. МАРТИНОВИЋ ДАМИР, Петра Великог 50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РАДОМИР КУЗМИЋ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СТОЈАН ДЕСПОТОВИЋ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*ПЕТАР КРЧИЋ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*РАНКА ОРАШАНИН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ОСТОЈА КОВЈЕНИЋ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СЊЕЖАНА КРЕЈИЋ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034Б233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ЧЕСМА 2, МЗ ЧЕСМА, Петра Великог 30, сала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РАНКО ПЛАВШИЋ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САЊА КЉАЈИЋ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*НАТАША ПОПОВИЋ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*НЕДА СУБОТИЋ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МИЛЕНКО ЈАКОВЉЕВИЋ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НАДА КЉАЈИЋ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*ЉУБО ВЕСЕЛИНОВИЋ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*БОРИСЛАВ МИКИЋ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034Б234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ЧЕСМА 3, ПШ "ВУК С. КАРАЏИЋ", Петра Великог 32,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ВЕРА ПАВЛИШИН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АЊА БОЖИЋ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*АЛЕКСАНДРА АТЕЉ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*ДРАЖЕНКО БОЖИЋ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МИЛИЦА ПАВЛИШИН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БИЉАНА БРУС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*МИЛАН БАШИЋ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*ЛУКА ЈОВИШИЋ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034Б235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ЧЕСМА 4, ПШ "ВУК С. КАРАЏИЋ", Петра Великог 32,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ЉУБОМИР ЈАНКОВИЋ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НЕМАЊА ЈОТИЋ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*ЈАСМИНКА ШОБОТ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*САША АТЕЉ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ГОРАН ЂУКАНОВИЋ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ЈЕЛЕНА ГУТОВИЋ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*НАТАША ПОПОВИЋ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*ЗДРАВКО ЈАЈЧЕВИЋ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034Б236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ЧОКОРСКА ПОЉА, Коњички клуб, објекат "Салаш", сала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ТАЊА МРИХИН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НЕДА ЛУКАЈИЋ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НОВАК КРЕМЕНОВИЋ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ЂОРЂЕ КОСИЋ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034Б237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ШАРГОВАЦ 1, ОШ "ЂУРА ЈАКШИЋ", Суботичка 28, уч.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НЕМАЊА ЉУБОЈЕВИЋ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ДРАГАНА КОЗОМАРА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*СЛАЂАНА ПАВЛОВИЋ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*ВЛАДИМИР ПАПРИЦА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ЈАДРАНКА ИВАНОВИЋ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ДАВОРИН КОЗМАРА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*СЛАВИША УЗЕЛАЦ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*ГОРАН ТОДОРИЋ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034Б238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ШАРГОВАЦ 2, ОШ "ЂУРА ЈАКШИЋ", Суботичка 28,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МИРЈАНА ИВАНОВИЋ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МИЛАДИНКА ДОЈЧИНОВИЋ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*МАЈА ВРАЊЕШ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*МАРКО БОЖИЋ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МИЛАНА ЉУБОЈЕВИЋ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*СПОМЕНКА ШЕВАР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*ГОРДАНА ХРВАЋАНИН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034Б239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ШАРГОВАЦ 3, ОШ "ЂУРА ЈАКШИЋ", Суботичка 28, уч. 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ВЕСНА ВУЧКОВИЋ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АЛЕКСАНДРА ИВАНКОВИЋ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*ВЕРА МАЛИЋ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*САНДРА МИТРОВИЋ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АНА МИТРАКОВИЋ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СЛОБОДАНКА ПАЈИЋ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*БРАНИСЛАВ ЋЕТОЈЕВИЋ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*МИЛОЈКА ЦРНОМАРКОВИЋ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034Б240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ШАРГОВАЦ 4, ОШ "ЂУРА ЈАКШИЋ", Суботичка 28, уч. 4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САШКА ТОЛИМИР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ЈОВАН МИТРОВИЋ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*СЛАЂАНА ВАРНИЦА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*ЋИРО МАЛИЋ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ЗОРИЦА ТОЛИМИР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МИРЈАНА ПОПАРИЋ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*ЛАРА РАДОВАНЧЕВИЋ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*ФИЛИП ДРАГАШ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034Б241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ШИМИЋИ, МЗ Шимићи, сала 1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МИРОСЛАВ ПЈЕВИЋ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*ДАНИЈЕЛ МИЈИЋ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*КРИСТИНА ШТРБАЦ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034Б242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АДА-7, ПШ "ВУК С. КАРАЏИЋ", Вељка Млађеновића бб, уч. 7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АЛЕКСАНДРА ПОПОВИЋ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ДРАГО КУЗМАНОВИЋ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*ДАЈАНА МИКИЋ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*САЊА КОЧИЋ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lastRenderedPageBreak/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ЗОРКА ЈОРГАЧЕВИЋ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САРА ОСТИЋ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*ДАЛИБОР ЛАЗАРЕВИЋ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*ДУШАН САВАНОВИЋ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034Б243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АДА -8, ПШ "ВУК С. КАРАЏИЋ", Вељка Млађеновића бб, уч. 8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ЈЕЛЕНА ВРАЧАР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АЊА БЛАЖЕНОВИЋ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*ЛУКА ВУЛИЋ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*БИЉАНА КОСТИЋ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ВАЊА РАЧИЋ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МАЈА МИЛАДИНОВИЋ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*ДРАШКО ВИДОВИЋ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*БОШКО САВИЋ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034Б244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КУЉАНИ - 2, ПШ "ЈОВАН ДУЧИЋ" (нови објекат), Куљани,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ЂОРЂЕ ТРИВИЋ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МЛАЂЕН ЂУКИЋ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*ИВАНА ЦВИШИЋ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*СЛАЂАНА САВИЋ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СЛАЂАНА КУЗМАНОВИЋ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*МИЛЕВА ГРУБОР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*ЛЕНА РОЛИХ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034Б245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КУЉАНИ - 3, ПШ "ЈОВАН ДУЧИЋ" (нови објекат), Куљани, уч. 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НИКОЛИНА КОНТИЋ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СНИЈЕЖАНА ТАДИЋ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*САНДРА ЂУМИЋ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*РАДМИЛА КНЕЖЕВИЋ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ЂОРЂЕ ТРИВИЋ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САНДРА МАРЈАНАЦ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*МИЛОШ ШАЈИЋ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034Б246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КУЉАНИ - 4, ПШ "ЈОВАН ДУЧИЋ" (нови објекат), Куљани, уч. 4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ЈОВАНА ПЕЋАНАЦ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ЖЕЉОМИР СОЛДАТ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*ДРАГАНА ТЕОДОРОВИЋ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*БИЉАНА АМИЏИЋ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АНА ЗЕЦ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МАРЈАНА ЖИВКОВИЋ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034Б247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КУЉАНИ - 5, ПШ "ЈОВАН ДУЧИЋ" (НОВИ ОБЈЕКАТ), Куљани, уч. 5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ЗВЈЕЗДАНА БИБИЋ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ГОРАНА СТАНКОВИЋ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*БОСИЉКА МЕДИЋ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*ТЕОДОРА КНЕЖЕВИЋ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АНЂЕЛА ЈАКОВЉЕВИЋ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АКЕКСАНДАР МИЛИЧЕВИЋ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034Б248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ПРИЈЕЧАНИ 2, ПШ "ЈОВАН ДУЧИЋ", Пријечани,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БЛАЖО ПОНОРАЦ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СВЈЕТЛАНА РАШИЋ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*ДИЈАНА СУБОТИЋ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*ВАЛЕНТИНА СУБОТИЋ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ГОРАН ДАНИЛОВИЋ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СВЈЕТЛАНА ВИДОВИЋ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*РАДУН ЈАЋИМОВИЋ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*МИЛКА СТАНКОВИЋ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034Б249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ПРИЈЕЧАНИ - 3, ПШ "ЈОВАН ДУЧИЋ", Пријечани, уч. 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ДУШКА ШКРБИЋ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ДЕЈАНА ЂУРИЋ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*ЈЕЛЕНА СТАНКОВИЋ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*САЊА МАЈСТОРОВИЋ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ДАНИЈЕЛА ПОПОВИЋ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СЛАЂАНА ЦВЈЕТКОВИЋ ЋУТИЛО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*ОБРЕНКА ЗЕЉКО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*МИОДРАГ ЈЕКИЋ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034Б250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КОЛА - 2, ОШ "ПЕТАР КОЧИЋ", Kола,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СИНИША ГАТАРИЋ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ЂУРЂИНА ШУЋУР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*МИЛИЦА РАДУЛОВИЋ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ДУШКО ВУКЛИШЕВИЋ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034Б251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ШАРГОВАЦ 5, ОШ "ЂУРА ЈАКШИЋ", Суботичка 28, уч. 5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МАРА ЏАЈА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ЈЕЛЕНА ИЛИЋ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*САРА МИЛОШЕВИЋ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*ДАНИЈЕЛ СТУПАР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БОГДАН ДРАГИЧЕВИЋ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РАДОМИР ВЈЕЛИЋ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*ФИЛИП ЕРЦЕГ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034Б252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МИШИН ХАН - 2, ПШ "МИЛУТИН БОЈИЋ", Мишин Хан, уч. 2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ГОРАН ТОМОВИЋ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ЖАРКО ЛУГОЊА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*БОГДАН СИМЕТИЋ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*ДРАГАН САВИЋ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ЊЕГОШ МАЛУШИЋ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ТАЊА ЛУГОЊА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*ДРАГО КОНДИЋ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*ДРАГАНА ИВАНОВИЋ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034Б253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ДЕБЕЉАЦИ - 3, ПШ "СТАНКО РАКИТА", Тешана Подруговића бб, уч. 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ДАЈАНА КОРИЋАНАЦ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СЛАЂАН ПЕЈИЋ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*МЛАДЕН КОНДИЋ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*КРИСТИНА ВОЈВОДИЋ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ВАСО ДРАШКОВИЋ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ДОБРИВОЈЕ БОЖИЋ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034Б254</w:t>
            </w:r>
          </w:p>
        </w:tc>
        <w:tc>
          <w:tcPr>
            <w:tcW w:w="8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КАРАНОВАЦ - 3, ОШ "МИЛАН РАКИЋ", Карановац, уч. 3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Чланови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АЛЕКСАНДАР ПЕУЉА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lastRenderedPageBreak/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СТОЈАНКА РАЧИЋ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Ж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*ДИЈАНА ТЕШАНОВИЋ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*АНДРЕА ПЕЋАНАЦ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Замјеници чланова БО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b/>
                <w:bCs/>
                <w:lang w:val="sr-Latn-RS" w:eastAsia="sr-Latn-RS"/>
              </w:rPr>
            </w:pPr>
            <w:r w:rsidRPr="0087355A">
              <w:rPr>
                <w:rFonts w:ascii="Calibri" w:hAnsi="Calibri" w:cs="Calibri"/>
                <w:b/>
                <w:bCs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00018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БОРИСЛАВ ЋУРГУЗ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00515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САША ШКОРИЋ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М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  <w:tr w:rsidR="0087355A" w:rsidRPr="0087355A" w:rsidTr="00C5419C">
        <w:trPr>
          <w:trHeight w:val="31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00000</w:t>
            </w:r>
          </w:p>
        </w:tc>
        <w:tc>
          <w:tcPr>
            <w:tcW w:w="7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355A" w:rsidRPr="0087355A" w:rsidRDefault="0087355A" w:rsidP="0087355A">
            <w:pPr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</w:pPr>
            <w:r w:rsidRPr="0087355A">
              <w:rPr>
                <w:rFonts w:ascii="Calibri" w:hAnsi="Calibri" w:cs="Calibri"/>
                <w:color w:val="000000"/>
                <w:sz w:val="22"/>
                <w:szCs w:val="22"/>
                <w:lang w:val="sr-Latn-RS" w:eastAsia="sr-Latn-RS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55A" w:rsidRPr="0087355A" w:rsidRDefault="0087355A" w:rsidP="0087355A">
            <w:pPr>
              <w:jc w:val="center"/>
              <w:rPr>
                <w:rFonts w:ascii="Calibri" w:hAnsi="Calibri" w:cs="Calibri"/>
                <w:lang w:val="sr-Latn-RS" w:eastAsia="sr-Latn-RS"/>
              </w:rPr>
            </w:pPr>
            <w:r w:rsidRPr="0087355A">
              <w:rPr>
                <w:rFonts w:ascii="Calibri" w:hAnsi="Calibri" w:cs="Calibri"/>
                <w:lang w:val="sr-Latn-RS" w:eastAsia="sr-Latn-RS"/>
              </w:rPr>
              <w:t> </w:t>
            </w:r>
          </w:p>
        </w:tc>
      </w:tr>
    </w:tbl>
    <w:p w:rsidR="0087355A" w:rsidRDefault="0087355A" w:rsidP="0087355A"/>
    <w:p w:rsidR="0087355A" w:rsidRDefault="0087355A" w:rsidP="0087355A"/>
    <w:p w:rsidR="0087355A" w:rsidRDefault="0087355A" w:rsidP="0087355A">
      <w:pPr>
        <w:jc w:val="center"/>
        <w:rPr>
          <w:b/>
          <w:lang w:val="sr-Cyrl-CS"/>
        </w:rPr>
      </w:pPr>
      <w:r>
        <w:rPr>
          <w:b/>
          <w:lang w:val="sr-Cyrl-CS"/>
        </w:rPr>
        <w:t>О б р а з л о ж е њ е</w:t>
      </w:r>
    </w:p>
    <w:p w:rsidR="0087355A" w:rsidRPr="00C154A4" w:rsidRDefault="0087355A" w:rsidP="0087355A">
      <w:pPr>
        <w:jc w:val="center"/>
        <w:rPr>
          <w:b/>
          <w:lang w:val="sr-Cyrl-CS"/>
        </w:rPr>
      </w:pPr>
    </w:p>
    <w:p w:rsidR="0087355A" w:rsidRDefault="0087355A" w:rsidP="0087355A">
      <w:pPr>
        <w:ind w:firstLine="708"/>
        <w:jc w:val="both"/>
        <w:rPr>
          <w:lang w:val="sr-Cyrl-CS"/>
        </w:rPr>
      </w:pPr>
      <w:r>
        <w:rPr>
          <w:lang w:val="sr-Cyrl-CS"/>
        </w:rPr>
        <w:t xml:space="preserve">У складу са </w:t>
      </w:r>
      <w:r>
        <w:rPr>
          <w:lang w:val="sr-Cyrl-RS"/>
        </w:rPr>
        <w:t>Изборним законом и подзаконским актима побројаним у преамбули одлуке</w:t>
      </w:r>
      <w:r>
        <w:rPr>
          <w:lang w:val="sr-Cyrl-CS"/>
        </w:rPr>
        <w:t>, чланови бирачких одбора и њихови замјеници, именовани су по достављеним приједлозима политичких субјеката на додијељене позиције, према номенклатури бирачких мјеста за основну изборну јединицу 034 Б – Бања Лука, као и попуна позиција за које није било приједлога од стране овјерених политичких субјеката или ако приједлог није био разматран.</w:t>
      </w:r>
    </w:p>
    <w:p w:rsidR="0087355A" w:rsidRPr="006A3FA1" w:rsidRDefault="0087355A" w:rsidP="0087355A">
      <w:pPr>
        <w:ind w:firstLine="708"/>
        <w:jc w:val="both"/>
      </w:pPr>
      <w:r>
        <w:rPr>
          <w:lang w:val="sr-Cyrl-CS"/>
        </w:rPr>
        <w:t>Све позиције у бирачким одборима означене су шифрама овјерених политичких субјеката.</w:t>
      </w:r>
      <w:r w:rsidRPr="00784C0A">
        <w:rPr>
          <w:lang w:val="sr-Cyrl-CS"/>
        </w:rPr>
        <w:t xml:space="preserve"> У</w:t>
      </w:r>
      <w:r>
        <w:rPr>
          <w:lang w:val="sr-Cyrl-CS"/>
        </w:rPr>
        <w:t xml:space="preserve"> сваком бирачком одбору, Градска изборна комисија именовала</w:t>
      </w:r>
      <w:r w:rsidRPr="00784C0A">
        <w:rPr>
          <w:lang w:val="sr-Cyrl-CS"/>
        </w:rPr>
        <w:t xml:space="preserve"> је </w:t>
      </w:r>
      <w:r>
        <w:rPr>
          <w:lang w:val="sr-Cyrl-CS"/>
        </w:rPr>
        <w:t>чланове</w:t>
      </w:r>
      <w:r>
        <w:t xml:space="preserve"> </w:t>
      </w:r>
      <w:r w:rsidRPr="00784C0A">
        <w:rPr>
          <w:lang w:val="sr-Cyrl-CS"/>
        </w:rPr>
        <w:t>бирачког одбора</w:t>
      </w:r>
      <w:r>
        <w:rPr>
          <w:lang w:val="sr-Cyrl-CS"/>
        </w:rPr>
        <w:t xml:space="preserve"> и њихове замјенике који су, у правилу, на истој позицији - шифри политичког субјекта. Градска изборна комисија максимално је уважила приједлоге политичких субјеката, полазећи од наведене стручности, изборног искуства, као и заступљености политичких субјеката, националне и полне заступљености. </w:t>
      </w:r>
    </w:p>
    <w:p w:rsidR="0087355A" w:rsidRDefault="0087355A" w:rsidP="0087355A">
      <w:pPr>
        <w:jc w:val="both"/>
        <w:rPr>
          <w:lang w:val="sr-Cyrl-CS"/>
        </w:rPr>
      </w:pPr>
      <w:r>
        <w:rPr>
          <w:lang w:val="sr-Cyrl-CS"/>
        </w:rPr>
        <w:tab/>
        <w:t>Могућност достављања приједлога за састав бирачких одбора имал</w:t>
      </w:r>
      <w:r w:rsidR="005F7C29">
        <w:rPr>
          <w:lang w:val="sr-Cyrl-RS"/>
        </w:rPr>
        <w:t>а</w:t>
      </w:r>
      <w:r>
        <w:rPr>
          <w:lang w:val="sr-Cyrl-CS"/>
        </w:rPr>
        <w:t xml:space="preserve"> </w:t>
      </w:r>
      <w:r w:rsidR="005F7C29">
        <w:rPr>
          <w:lang w:val="sr-Cyrl-CS"/>
        </w:rPr>
        <w:t>су</w:t>
      </w:r>
      <w:r>
        <w:rPr>
          <w:lang w:val="sr-Cyrl-CS"/>
        </w:rPr>
        <w:t xml:space="preserve"> </w:t>
      </w:r>
      <w:r w:rsidR="005F7C29">
        <w:rPr>
          <w:lang w:val="sr-Cyrl-CS"/>
        </w:rPr>
        <w:t>2</w:t>
      </w:r>
      <w:r>
        <w:rPr>
          <w:lang w:val="sr-Cyrl-CS"/>
        </w:rPr>
        <w:t xml:space="preserve"> овјерен</w:t>
      </w:r>
      <w:r w:rsidR="005F7C29">
        <w:rPr>
          <w:lang w:val="sr-Cyrl-CS"/>
        </w:rPr>
        <w:t>а</w:t>
      </w:r>
      <w:r>
        <w:rPr>
          <w:lang w:val="sr-Cyrl-CS"/>
        </w:rPr>
        <w:t xml:space="preserve"> политичк</w:t>
      </w:r>
      <w:r w:rsidR="005F7C29">
        <w:rPr>
          <w:lang w:val="sr-Cyrl-CS"/>
        </w:rPr>
        <w:t>а</w:t>
      </w:r>
      <w:r>
        <w:rPr>
          <w:lang w:val="sr-Cyrl-CS"/>
        </w:rPr>
        <w:t xml:space="preserve"> субјекта и исте </w:t>
      </w:r>
      <w:r w:rsidR="005F7C29">
        <w:rPr>
          <w:lang w:val="sr-Cyrl-CS"/>
        </w:rPr>
        <w:t>су</w:t>
      </w:r>
      <w:r>
        <w:rPr>
          <w:lang w:val="sr-Cyrl-CS"/>
        </w:rPr>
        <w:t xml:space="preserve"> доставил</w:t>
      </w:r>
      <w:r w:rsidR="005F7C29">
        <w:rPr>
          <w:lang w:val="sr-Cyrl-CS"/>
        </w:rPr>
        <w:t>а оба</w:t>
      </w:r>
      <w:r>
        <w:rPr>
          <w:lang w:val="sr-Cyrl-CS"/>
        </w:rPr>
        <w:t xml:space="preserve"> политичк</w:t>
      </w:r>
      <w:r w:rsidR="005F7C29">
        <w:rPr>
          <w:lang w:val="sr-Cyrl-CS"/>
        </w:rPr>
        <w:t>а</w:t>
      </w:r>
      <w:r>
        <w:rPr>
          <w:lang w:val="sr-Cyrl-CS"/>
        </w:rPr>
        <w:t xml:space="preserve"> субјекта. Градска изборна комисија је, у складу са изборним прописима, на непопуњене позиције од стране политичких субјеката, именовала појединце са резервне листе</w:t>
      </w:r>
      <w:r w:rsidR="005F7C29">
        <w:rPr>
          <w:lang w:val="sr-Cyrl-CS"/>
        </w:rPr>
        <w:t xml:space="preserve">. </w:t>
      </w:r>
      <w:r>
        <w:rPr>
          <w:lang w:val="sr-Cyrl-CS"/>
        </w:rPr>
        <w:t>Лица са резервне листе, у акту су</w:t>
      </w:r>
      <w:r w:rsidRPr="00784C0A">
        <w:rPr>
          <w:lang w:val="sr-Cyrl-CS"/>
        </w:rPr>
        <w:t xml:space="preserve"> о</w:t>
      </w:r>
      <w:r>
        <w:rPr>
          <w:lang w:val="sr-Cyrl-CS"/>
        </w:rPr>
        <w:t xml:space="preserve">значена </w:t>
      </w:r>
      <w:r w:rsidRPr="00784C0A">
        <w:rPr>
          <w:lang w:val="sr-Cyrl-CS"/>
        </w:rPr>
        <w:t xml:space="preserve">звјездицом – </w:t>
      </w:r>
      <w:r w:rsidRPr="00D576F3">
        <w:rPr>
          <w:b/>
          <w:lang w:val="sr-Cyrl-CS"/>
        </w:rPr>
        <w:t>„*“,</w:t>
      </w:r>
      <w:r>
        <w:rPr>
          <w:lang w:val="sr-Cyrl-CS"/>
        </w:rPr>
        <w:t xml:space="preserve"> што адекватно одговара посебном списку. </w:t>
      </w:r>
    </w:p>
    <w:p w:rsidR="0087355A" w:rsidRDefault="0087355A" w:rsidP="0087355A">
      <w:pPr>
        <w:ind w:firstLine="709"/>
        <w:jc w:val="both"/>
        <w:rPr>
          <w:lang w:val="sr-Cyrl-CS"/>
        </w:rPr>
      </w:pPr>
      <w:r>
        <w:rPr>
          <w:lang w:val="sr-Cyrl-CS"/>
        </w:rPr>
        <w:t xml:space="preserve">Приједлози овјерених политичких субјеката садржавали су извјестан број приједлога који, у складу са изборним прописима нису могли бити разматрани нити уважени, као што су: дуплирани приједлози од више политичких субјеката у којем случају је предложени појединац задржан на позицији члана односно задржан је приједлог овјереног политичког субјекта који је приједлог раније доставио, ако је дупло предложени појединац у оба случаја члан или замјеник; незадовољавајућа стручна спрема (основна школа). С обзиром на то да, у моменту доношења ове одлуке, Централна изборна комисија БиХ није активирала Апликацију за бирачке одборе, за очекивати је да ће, у складу са прописима, приликом уноса података у Апликацију када буде активирана, иста препознати и друге појединце који су, евентуално, још увијек под активном санкцијом изреченом за повреду изборних правила, друга општина пребивалишта или су у потенцијалном сукобу интереса што су, такође, разлози да такви појединци не могу бити у саставу бирачких одбора. У наведеним ситуацијама, када приједлог политичког субјекта за члана бирачког одбора није разматран, Градска изборна комисија је приликом именовања позиционирала предложеног замјеника на позицију члана бирачког одбора. </w:t>
      </w:r>
    </w:p>
    <w:p w:rsidR="0087355A" w:rsidRPr="00784C0A" w:rsidRDefault="0087355A" w:rsidP="0087355A">
      <w:pPr>
        <w:jc w:val="both"/>
        <w:rPr>
          <w:lang w:val="sr-Cyrl-CS"/>
        </w:rPr>
      </w:pPr>
      <w:r>
        <w:rPr>
          <w:lang w:val="sr-Cyrl-CS"/>
        </w:rPr>
        <w:tab/>
        <w:t>Цјелокупна документација о именовању бирачких одбора налази се у сједишту Градске изборне комисије и приликом преузимања акта о именовању, овлашћеном лицу сваког политичког субјекта биће омогућен увид у исту и предочени разлози евентуалног неразматрања конкретног приједлога.</w:t>
      </w:r>
    </w:p>
    <w:p w:rsidR="0087355A" w:rsidRPr="00194FD5" w:rsidRDefault="0087355A" w:rsidP="0087355A">
      <w:pPr>
        <w:jc w:val="both"/>
        <w:rPr>
          <w:lang w:val="sr-Cyrl-CS"/>
        </w:rPr>
      </w:pPr>
      <w:r w:rsidRPr="00784C0A">
        <w:rPr>
          <w:lang w:val="sr-Cyrl-CS"/>
        </w:rPr>
        <w:lastRenderedPageBreak/>
        <w:tab/>
      </w:r>
      <w:r w:rsidRPr="00194FD5">
        <w:rPr>
          <w:b/>
          <w:lang w:val="sr-Cyrl-CS"/>
        </w:rPr>
        <w:t>Поука о правном лијеку</w:t>
      </w:r>
      <w:r w:rsidRPr="00194FD5">
        <w:rPr>
          <w:lang w:val="sr-Cyrl-CS"/>
        </w:rPr>
        <w:t>: на основу чл. 2.19 став (5) и чл. 6.3  Изборног закона БиХ, и Упутства о процедурама за рјешавање по приговорима и жалбама поднесеним изборним комисијама (Пречишћени текст), на ову одлуку је допуштен приговор Градској изборној комисији у року од 24 сата од преузимања/достављања одлуке. Приговор се предаје у писаној форми Градској изборној комисији Бања Лука.</w:t>
      </w:r>
    </w:p>
    <w:p w:rsidR="0087355A" w:rsidRPr="00CC5893" w:rsidRDefault="0087355A" w:rsidP="0087355A">
      <w:pPr>
        <w:jc w:val="both"/>
        <w:rPr>
          <w:lang w:val="sr-Cyrl-CS"/>
        </w:rPr>
      </w:pPr>
    </w:p>
    <w:p w:rsidR="0087355A" w:rsidRPr="002F5F41" w:rsidRDefault="0087355A" w:rsidP="0087355A"/>
    <w:p w:rsidR="0087355A" w:rsidRDefault="0087355A" w:rsidP="0087355A">
      <w:pPr>
        <w:rPr>
          <w:lang w:val="sr-Latn-RS"/>
        </w:rPr>
      </w:pPr>
    </w:p>
    <w:p w:rsidR="0087355A" w:rsidRDefault="0087355A" w:rsidP="0087355A">
      <w:pPr>
        <w:rPr>
          <w:lang w:val="sr-Latn-RS"/>
        </w:rPr>
      </w:pPr>
    </w:p>
    <w:p w:rsidR="0087355A" w:rsidRDefault="0087355A" w:rsidP="0087355A">
      <w:pPr>
        <w:rPr>
          <w:lang w:val="sr-Latn-RS"/>
        </w:rPr>
      </w:pPr>
    </w:p>
    <w:p w:rsidR="0087355A" w:rsidRDefault="0087355A" w:rsidP="0087355A">
      <w:pPr>
        <w:rPr>
          <w:b/>
          <w:lang w:val="sr-Cyrl-RS"/>
        </w:rPr>
      </w:pPr>
      <w:r>
        <w:rPr>
          <w:b/>
          <w:lang w:val="sr-Cyrl-RS"/>
        </w:rPr>
        <w:t xml:space="preserve">                                                                                                             ПРЕДСЈЕДНИК</w:t>
      </w:r>
    </w:p>
    <w:p w:rsidR="0087355A" w:rsidRDefault="0087355A" w:rsidP="0087355A">
      <w:pPr>
        <w:rPr>
          <w:b/>
          <w:lang w:val="sr-Cyrl-RS"/>
        </w:rPr>
      </w:pPr>
      <w:r>
        <w:rPr>
          <w:b/>
          <w:lang w:val="sr-Cyrl-RS"/>
        </w:rPr>
        <w:t xml:space="preserve"> </w:t>
      </w:r>
    </w:p>
    <w:p w:rsidR="0087355A" w:rsidRPr="0094512F" w:rsidRDefault="0087355A" w:rsidP="0087355A">
      <w:pPr>
        <w:rPr>
          <w:b/>
          <w:lang w:val="sr-Cyrl-RS"/>
        </w:rPr>
      </w:pPr>
      <w:r>
        <w:rPr>
          <w:b/>
          <w:lang w:val="sr-Cyrl-RS"/>
        </w:rPr>
        <w:t xml:space="preserve">                                                                                                          Дубравко Малинић</w:t>
      </w:r>
    </w:p>
    <w:p w:rsidR="0087355A" w:rsidRPr="0087355A" w:rsidRDefault="0087355A" w:rsidP="0087355A"/>
    <w:sectPr w:rsidR="0087355A" w:rsidRPr="0087355A" w:rsidSect="00C36CB7">
      <w:footerReference w:type="default" r:id="rId8"/>
      <w:headerReference w:type="first" r:id="rId9"/>
      <w:footerReference w:type="first" r:id="rId10"/>
      <w:pgSz w:w="11906" w:h="16838"/>
      <w:pgMar w:top="1418" w:right="1134" w:bottom="1418" w:left="1418" w:header="73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A600F" w:rsidRDefault="00EA600F" w:rsidP="00330E16">
      <w:r>
        <w:separator/>
      </w:r>
    </w:p>
  </w:endnote>
  <w:endnote w:type="continuationSeparator" w:id="0">
    <w:p w:rsidR="00EA600F" w:rsidRDefault="00EA600F" w:rsidP="0033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5419C" w:rsidRPr="009A536B" w:rsidRDefault="00C5419C">
    <w:pPr>
      <w:pStyle w:val="Footer"/>
      <w:jc w:val="right"/>
      <w:rPr>
        <w:sz w:val="18"/>
      </w:rPr>
    </w:pPr>
    <w:r w:rsidRPr="009A536B">
      <w:rPr>
        <w:sz w:val="18"/>
      </w:rPr>
      <w:fldChar w:fldCharType="begin"/>
    </w:r>
    <w:r w:rsidRPr="009A536B">
      <w:rPr>
        <w:sz w:val="18"/>
      </w:rPr>
      <w:instrText xml:space="preserve"> PAGE   \* MERGEFORMAT </w:instrText>
    </w:r>
    <w:r w:rsidRPr="009A536B">
      <w:rPr>
        <w:sz w:val="18"/>
      </w:rPr>
      <w:fldChar w:fldCharType="separate"/>
    </w:r>
    <w:r>
      <w:rPr>
        <w:noProof/>
        <w:sz w:val="18"/>
      </w:rPr>
      <w:t>2</w:t>
    </w:r>
    <w:r w:rsidRPr="009A536B">
      <w:rPr>
        <w:noProof/>
        <w:sz w:val="18"/>
      </w:rPr>
      <w:fldChar w:fldCharType="end"/>
    </w:r>
  </w:p>
  <w:p w:rsidR="00C5419C" w:rsidRDefault="00C541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56" w:type="dxa"/>
      <w:tblBorders>
        <w:top w:val="single" w:sz="4" w:space="0" w:color="auto"/>
      </w:tblBorders>
      <w:tblCellMar>
        <w:top w:w="144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078"/>
      <w:gridCol w:w="2026"/>
      <w:gridCol w:w="1766"/>
      <w:gridCol w:w="3486"/>
    </w:tblGrid>
    <w:tr w:rsidR="00C5419C" w:rsidRPr="00123CB1" w:rsidTr="00625332">
      <w:trPr>
        <w:trHeight w:val="269"/>
      </w:trPr>
      <w:tc>
        <w:tcPr>
          <w:tcW w:w="2081" w:type="dxa"/>
          <w:vAlign w:val="bottom"/>
        </w:tcPr>
        <w:p w:rsidR="00C5419C" w:rsidRPr="002C0CD6" w:rsidRDefault="00C5419C" w:rsidP="00625332">
          <w:pPr>
            <w:pStyle w:val="Header"/>
            <w:spacing w:after="200" w:line="276" w:lineRule="auto"/>
            <w:jc w:val="center"/>
            <w:rPr>
              <w:i/>
              <w:color w:val="000000"/>
              <w:lang w:val="sr-Cyrl-RS"/>
            </w:rPr>
          </w:pPr>
          <w:r w:rsidRPr="00625332">
            <w:rPr>
              <w:i/>
              <w:color w:val="000000"/>
              <w:sz w:val="18"/>
            </w:rPr>
            <w:t xml:space="preserve">тел:+387 51 </w:t>
          </w:r>
          <w:r>
            <w:rPr>
              <w:i/>
              <w:color w:val="000000"/>
              <w:sz w:val="18"/>
            </w:rPr>
            <w:t xml:space="preserve">244 </w:t>
          </w:r>
          <w:r>
            <w:rPr>
              <w:i/>
              <w:color w:val="000000"/>
              <w:sz w:val="18"/>
              <w:lang w:val="sr-Cyrl-RS"/>
            </w:rPr>
            <w:t>452</w:t>
          </w:r>
        </w:p>
      </w:tc>
      <w:tc>
        <w:tcPr>
          <w:tcW w:w="2030" w:type="dxa"/>
          <w:vAlign w:val="bottom"/>
        </w:tcPr>
        <w:p w:rsidR="00C5419C" w:rsidRPr="00625332" w:rsidRDefault="00C5419C" w:rsidP="00625332">
          <w:pPr>
            <w:pStyle w:val="Header"/>
            <w:spacing w:after="200" w:line="276" w:lineRule="auto"/>
            <w:jc w:val="center"/>
            <w:rPr>
              <w:i/>
              <w:color w:val="000000"/>
            </w:rPr>
          </w:pPr>
          <w:r w:rsidRPr="00625332">
            <w:rPr>
              <w:i/>
              <w:color w:val="000000"/>
              <w:sz w:val="18"/>
            </w:rPr>
            <w:t xml:space="preserve">факс: +387 51 </w:t>
          </w:r>
          <w:r w:rsidRPr="00625332">
            <w:rPr>
              <w:i/>
              <w:color w:val="000000"/>
              <w:sz w:val="18"/>
              <w:lang w:val="sr-Cyrl-CS"/>
            </w:rPr>
            <w:t>244</w:t>
          </w:r>
          <w:r>
            <w:rPr>
              <w:i/>
              <w:color w:val="000000"/>
              <w:sz w:val="18"/>
              <w:lang w:val="sr-Cyrl-CS"/>
            </w:rPr>
            <w:t xml:space="preserve"> </w:t>
          </w:r>
          <w:r w:rsidRPr="00625332">
            <w:rPr>
              <w:i/>
              <w:color w:val="000000"/>
              <w:sz w:val="18"/>
              <w:lang w:val="sr-Cyrl-CS"/>
            </w:rPr>
            <w:t>532</w:t>
          </w:r>
        </w:p>
      </w:tc>
      <w:tc>
        <w:tcPr>
          <w:tcW w:w="1755" w:type="dxa"/>
          <w:vAlign w:val="bottom"/>
        </w:tcPr>
        <w:p w:rsidR="00C5419C" w:rsidRPr="00625332" w:rsidRDefault="00C5419C" w:rsidP="00625332">
          <w:pPr>
            <w:pStyle w:val="Header"/>
            <w:spacing w:after="200" w:line="276" w:lineRule="auto"/>
            <w:jc w:val="center"/>
            <w:rPr>
              <w:i/>
              <w:color w:val="000000"/>
            </w:rPr>
          </w:pPr>
          <w:r w:rsidRPr="00625332">
            <w:rPr>
              <w:i/>
              <w:color w:val="000000"/>
              <w:sz w:val="18"/>
            </w:rPr>
            <w:t>www.banjaluka.rs.ba</w:t>
          </w:r>
        </w:p>
      </w:tc>
      <w:tc>
        <w:tcPr>
          <w:tcW w:w="3490" w:type="dxa"/>
          <w:vAlign w:val="bottom"/>
        </w:tcPr>
        <w:p w:rsidR="00C5419C" w:rsidRPr="00625332" w:rsidRDefault="00C5419C" w:rsidP="00625332">
          <w:pPr>
            <w:pStyle w:val="Header"/>
            <w:spacing w:after="200" w:line="276" w:lineRule="auto"/>
            <w:jc w:val="center"/>
            <w:rPr>
              <w:i/>
              <w:color w:val="000000"/>
            </w:rPr>
          </w:pPr>
          <w:r>
            <w:rPr>
              <w:i/>
              <w:color w:val="000000"/>
              <w:sz w:val="18"/>
              <w:lang w:val="sr-Latn-RS"/>
            </w:rPr>
            <w:t>gikbl034</w:t>
          </w:r>
          <w:r w:rsidRPr="00625332">
            <w:rPr>
              <w:i/>
              <w:color w:val="000000"/>
              <w:sz w:val="18"/>
            </w:rPr>
            <w:t>@banjaluka.rs.ba</w:t>
          </w:r>
        </w:p>
      </w:tc>
    </w:tr>
  </w:tbl>
  <w:p w:rsidR="00C5419C" w:rsidRPr="00123CB1" w:rsidRDefault="00C5419C" w:rsidP="00123C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A600F" w:rsidRDefault="00EA600F" w:rsidP="00330E16">
      <w:r>
        <w:separator/>
      </w:r>
    </w:p>
  </w:footnote>
  <w:footnote w:type="continuationSeparator" w:id="0">
    <w:p w:rsidR="00EA600F" w:rsidRDefault="00EA600F" w:rsidP="00330E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14" w:type="dxa"/>
      <w:tblLayout w:type="fixed"/>
      <w:tblCellMar>
        <w:top w:w="144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418"/>
      <w:gridCol w:w="7796"/>
    </w:tblGrid>
    <w:tr w:rsidR="00C5419C" w:rsidTr="00625332">
      <w:trPr>
        <w:trHeight w:val="1419"/>
      </w:trPr>
      <w:tc>
        <w:tcPr>
          <w:tcW w:w="1418" w:type="dxa"/>
        </w:tcPr>
        <w:p w:rsidR="00C5419C" w:rsidRPr="00625332" w:rsidRDefault="00C5419C" w:rsidP="00625332">
          <w:pPr>
            <w:pStyle w:val="Header"/>
            <w:spacing w:after="200" w:line="276" w:lineRule="auto"/>
            <w:ind w:left="-1538"/>
            <w:jc w:val="center"/>
            <w:rPr>
              <w:color w:val="000000"/>
            </w:rPr>
          </w:pPr>
          <w:r>
            <w:rPr>
              <w:noProof/>
              <w:color w:val="000000"/>
              <w:lang w:val="en-US" w:eastAsia="en-US"/>
            </w:rPr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-71120</wp:posOffset>
                </wp:positionH>
                <wp:positionV relativeFrom="paragraph">
                  <wp:posOffset>-13970</wp:posOffset>
                </wp:positionV>
                <wp:extent cx="871220" cy="93599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1220" cy="9359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796" w:type="dxa"/>
          <w:vAlign w:val="center"/>
        </w:tcPr>
        <w:p w:rsidR="00C5419C" w:rsidRPr="00625332" w:rsidRDefault="00C5419C" w:rsidP="007326D5">
          <w:pPr>
            <w:pStyle w:val="Header"/>
            <w:rPr>
              <w:b/>
              <w:color w:val="000000"/>
              <w:sz w:val="22"/>
              <w:szCs w:val="22"/>
            </w:rPr>
          </w:pPr>
          <w:r w:rsidRPr="00625332">
            <w:rPr>
              <w:b/>
              <w:color w:val="000000"/>
              <w:sz w:val="22"/>
              <w:szCs w:val="22"/>
            </w:rPr>
            <w:t>Република Српска</w:t>
          </w:r>
        </w:p>
        <w:p w:rsidR="00C5419C" w:rsidRPr="00625332" w:rsidRDefault="00C5419C" w:rsidP="007326D5">
          <w:pPr>
            <w:pStyle w:val="Header"/>
            <w:rPr>
              <w:b/>
              <w:color w:val="000000"/>
              <w:sz w:val="22"/>
              <w:szCs w:val="22"/>
            </w:rPr>
          </w:pPr>
          <w:r w:rsidRPr="00625332">
            <w:rPr>
              <w:b/>
              <w:color w:val="000000"/>
              <w:sz w:val="22"/>
              <w:szCs w:val="22"/>
            </w:rPr>
            <w:t>Град Бања Лука</w:t>
          </w:r>
        </w:p>
        <w:p w:rsidR="00C5419C" w:rsidRPr="00625332" w:rsidRDefault="00C5419C" w:rsidP="007326D5">
          <w:pPr>
            <w:pStyle w:val="Header"/>
            <w:rPr>
              <w:color w:val="000000"/>
              <w:sz w:val="22"/>
              <w:szCs w:val="22"/>
              <w:lang w:val="sr-Cyrl-CS"/>
            </w:rPr>
          </w:pPr>
          <w:r w:rsidRPr="00625332">
            <w:rPr>
              <w:color w:val="000000"/>
              <w:sz w:val="22"/>
              <w:szCs w:val="22"/>
              <w:lang w:val="sr-Cyrl-CS"/>
            </w:rPr>
            <w:t>Градска изборна комисија</w:t>
          </w:r>
        </w:p>
        <w:p w:rsidR="00C5419C" w:rsidRPr="00625332" w:rsidRDefault="00C5419C" w:rsidP="007326D5">
          <w:pPr>
            <w:pStyle w:val="Header"/>
            <w:rPr>
              <w:i/>
              <w:color w:val="000000"/>
              <w:sz w:val="22"/>
              <w:szCs w:val="22"/>
            </w:rPr>
          </w:pPr>
          <w:r w:rsidRPr="00625332">
            <w:rPr>
              <w:i/>
              <w:color w:val="000000"/>
              <w:sz w:val="22"/>
              <w:szCs w:val="22"/>
            </w:rPr>
            <w:t>Трг српских владара 1, Бања Лука</w:t>
          </w:r>
        </w:p>
        <w:p w:rsidR="00C5419C" w:rsidRPr="00625332" w:rsidRDefault="00C5419C" w:rsidP="00625332">
          <w:pPr>
            <w:pStyle w:val="Header"/>
            <w:spacing w:after="200" w:line="276" w:lineRule="auto"/>
            <w:rPr>
              <w:rFonts w:ascii="Arial" w:hAnsi="Arial" w:cs="Arial"/>
              <w:i/>
              <w:color w:val="000000"/>
              <w:sz w:val="18"/>
            </w:rPr>
          </w:pPr>
        </w:p>
      </w:tc>
    </w:tr>
  </w:tbl>
  <w:p w:rsidR="00C5419C" w:rsidRDefault="00C5419C" w:rsidP="00F563AA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5080</wp:posOffset>
              </wp:positionH>
              <wp:positionV relativeFrom="paragraph">
                <wp:posOffset>97790</wp:posOffset>
              </wp:positionV>
              <wp:extent cx="5824855" cy="0"/>
              <wp:effectExtent l="5080" t="12065" r="8890" b="6985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485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63D20AA" id="Straight Connector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pt,7.7pt" to="459.0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B37FF"/>
    <w:multiLevelType w:val="hybridMultilevel"/>
    <w:tmpl w:val="90FE08F8"/>
    <w:lvl w:ilvl="0" w:tplc="20281A12">
      <w:numFmt w:val="bullet"/>
      <w:lvlText w:val="-"/>
      <w:lvlJc w:val="left"/>
      <w:pPr>
        <w:ind w:left="1785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" w15:restartNumberingAfterBreak="0">
    <w:nsid w:val="06B04518"/>
    <w:multiLevelType w:val="hybridMultilevel"/>
    <w:tmpl w:val="B0064DDA"/>
    <w:lvl w:ilvl="0" w:tplc="94C8385C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D966DE0"/>
    <w:multiLevelType w:val="hybridMultilevel"/>
    <w:tmpl w:val="ACDE3CBC"/>
    <w:lvl w:ilvl="0" w:tplc="2D7C615E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97A65A9"/>
    <w:multiLevelType w:val="hybridMultilevel"/>
    <w:tmpl w:val="A424A134"/>
    <w:lvl w:ilvl="0" w:tplc="6EAAF0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7D6726"/>
    <w:multiLevelType w:val="hybridMultilevel"/>
    <w:tmpl w:val="3560FF44"/>
    <w:lvl w:ilvl="0" w:tplc="2E9208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7B2BAF"/>
    <w:multiLevelType w:val="hybridMultilevel"/>
    <w:tmpl w:val="81F657E6"/>
    <w:lvl w:ilvl="0" w:tplc="7DCEA4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672754"/>
    <w:multiLevelType w:val="hybridMultilevel"/>
    <w:tmpl w:val="99EEEA5A"/>
    <w:lvl w:ilvl="0" w:tplc="E4AC20F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EB0738"/>
    <w:multiLevelType w:val="hybridMultilevel"/>
    <w:tmpl w:val="EE420732"/>
    <w:lvl w:ilvl="0" w:tplc="662E6DBA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31302E8"/>
    <w:multiLevelType w:val="hybridMultilevel"/>
    <w:tmpl w:val="B43AC044"/>
    <w:lvl w:ilvl="0" w:tplc="DE306540">
      <w:start w:val="1"/>
      <w:numFmt w:val="decimal"/>
      <w:lvlText w:val="%1."/>
      <w:lvlJc w:val="left"/>
      <w:pPr>
        <w:ind w:left="1065" w:hanging="360"/>
      </w:pPr>
    </w:lvl>
    <w:lvl w:ilvl="1" w:tplc="241A0019">
      <w:start w:val="1"/>
      <w:numFmt w:val="lowerLetter"/>
      <w:lvlText w:val="%2."/>
      <w:lvlJc w:val="left"/>
      <w:pPr>
        <w:ind w:left="1785" w:hanging="360"/>
      </w:pPr>
    </w:lvl>
    <w:lvl w:ilvl="2" w:tplc="241A001B">
      <w:start w:val="1"/>
      <w:numFmt w:val="lowerRoman"/>
      <w:lvlText w:val="%3."/>
      <w:lvlJc w:val="right"/>
      <w:pPr>
        <w:ind w:left="2505" w:hanging="180"/>
      </w:pPr>
    </w:lvl>
    <w:lvl w:ilvl="3" w:tplc="241A000F">
      <w:start w:val="1"/>
      <w:numFmt w:val="decimal"/>
      <w:lvlText w:val="%4."/>
      <w:lvlJc w:val="left"/>
      <w:pPr>
        <w:ind w:left="3225" w:hanging="360"/>
      </w:pPr>
    </w:lvl>
    <w:lvl w:ilvl="4" w:tplc="241A0019">
      <w:start w:val="1"/>
      <w:numFmt w:val="lowerLetter"/>
      <w:lvlText w:val="%5."/>
      <w:lvlJc w:val="left"/>
      <w:pPr>
        <w:ind w:left="3945" w:hanging="360"/>
      </w:pPr>
    </w:lvl>
    <w:lvl w:ilvl="5" w:tplc="241A001B">
      <w:start w:val="1"/>
      <w:numFmt w:val="lowerRoman"/>
      <w:lvlText w:val="%6."/>
      <w:lvlJc w:val="right"/>
      <w:pPr>
        <w:ind w:left="4665" w:hanging="180"/>
      </w:pPr>
    </w:lvl>
    <w:lvl w:ilvl="6" w:tplc="241A000F">
      <w:start w:val="1"/>
      <w:numFmt w:val="decimal"/>
      <w:lvlText w:val="%7."/>
      <w:lvlJc w:val="left"/>
      <w:pPr>
        <w:ind w:left="5385" w:hanging="360"/>
      </w:pPr>
    </w:lvl>
    <w:lvl w:ilvl="7" w:tplc="241A0019">
      <w:start w:val="1"/>
      <w:numFmt w:val="lowerLetter"/>
      <w:lvlText w:val="%8."/>
      <w:lvlJc w:val="left"/>
      <w:pPr>
        <w:ind w:left="6105" w:hanging="360"/>
      </w:pPr>
    </w:lvl>
    <w:lvl w:ilvl="8" w:tplc="241A001B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52BC34BE"/>
    <w:multiLevelType w:val="hybridMultilevel"/>
    <w:tmpl w:val="D988C1E8"/>
    <w:lvl w:ilvl="0" w:tplc="23862E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788" w:hanging="360"/>
      </w:pPr>
    </w:lvl>
    <w:lvl w:ilvl="2" w:tplc="241A001B" w:tentative="1">
      <w:start w:val="1"/>
      <w:numFmt w:val="lowerRoman"/>
      <w:lvlText w:val="%3."/>
      <w:lvlJc w:val="right"/>
      <w:pPr>
        <w:ind w:left="2508" w:hanging="180"/>
      </w:pPr>
    </w:lvl>
    <w:lvl w:ilvl="3" w:tplc="241A000F" w:tentative="1">
      <w:start w:val="1"/>
      <w:numFmt w:val="decimal"/>
      <w:lvlText w:val="%4."/>
      <w:lvlJc w:val="left"/>
      <w:pPr>
        <w:ind w:left="3228" w:hanging="360"/>
      </w:pPr>
    </w:lvl>
    <w:lvl w:ilvl="4" w:tplc="241A0019" w:tentative="1">
      <w:start w:val="1"/>
      <w:numFmt w:val="lowerLetter"/>
      <w:lvlText w:val="%5."/>
      <w:lvlJc w:val="left"/>
      <w:pPr>
        <w:ind w:left="3948" w:hanging="360"/>
      </w:pPr>
    </w:lvl>
    <w:lvl w:ilvl="5" w:tplc="241A001B" w:tentative="1">
      <w:start w:val="1"/>
      <w:numFmt w:val="lowerRoman"/>
      <w:lvlText w:val="%6."/>
      <w:lvlJc w:val="right"/>
      <w:pPr>
        <w:ind w:left="4668" w:hanging="180"/>
      </w:pPr>
    </w:lvl>
    <w:lvl w:ilvl="6" w:tplc="241A000F" w:tentative="1">
      <w:start w:val="1"/>
      <w:numFmt w:val="decimal"/>
      <w:lvlText w:val="%7."/>
      <w:lvlJc w:val="left"/>
      <w:pPr>
        <w:ind w:left="5388" w:hanging="360"/>
      </w:pPr>
    </w:lvl>
    <w:lvl w:ilvl="7" w:tplc="241A0019" w:tentative="1">
      <w:start w:val="1"/>
      <w:numFmt w:val="lowerLetter"/>
      <w:lvlText w:val="%8."/>
      <w:lvlJc w:val="left"/>
      <w:pPr>
        <w:ind w:left="6108" w:hanging="360"/>
      </w:pPr>
    </w:lvl>
    <w:lvl w:ilvl="8" w:tplc="241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54E10631"/>
    <w:multiLevelType w:val="hybridMultilevel"/>
    <w:tmpl w:val="09D220D2"/>
    <w:lvl w:ilvl="0" w:tplc="90AEE3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886AC2"/>
    <w:multiLevelType w:val="hybridMultilevel"/>
    <w:tmpl w:val="1522FF7E"/>
    <w:lvl w:ilvl="0" w:tplc="24925F86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5BF50A29"/>
    <w:multiLevelType w:val="hybridMultilevel"/>
    <w:tmpl w:val="85325F0E"/>
    <w:lvl w:ilvl="0" w:tplc="2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0A4A31"/>
    <w:multiLevelType w:val="hybridMultilevel"/>
    <w:tmpl w:val="21DA3102"/>
    <w:lvl w:ilvl="0" w:tplc="88E66A8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81D70BE"/>
    <w:multiLevelType w:val="hybridMultilevel"/>
    <w:tmpl w:val="DE18BA90"/>
    <w:lvl w:ilvl="0" w:tplc="BB64A49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BF0319"/>
    <w:multiLevelType w:val="hybridMultilevel"/>
    <w:tmpl w:val="69AA1F40"/>
    <w:lvl w:ilvl="0" w:tplc="081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3316556"/>
    <w:multiLevelType w:val="hybridMultilevel"/>
    <w:tmpl w:val="F542A9EC"/>
    <w:lvl w:ilvl="0" w:tplc="2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6C3BB6"/>
    <w:multiLevelType w:val="hybridMultilevel"/>
    <w:tmpl w:val="30548E44"/>
    <w:lvl w:ilvl="0" w:tplc="93FCB47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5"/>
  </w:num>
  <w:num w:numId="3">
    <w:abstractNumId w:val="1"/>
  </w:num>
  <w:num w:numId="4">
    <w:abstractNumId w:val="11"/>
  </w:num>
  <w:num w:numId="5">
    <w:abstractNumId w:val="7"/>
  </w:num>
  <w:num w:numId="6">
    <w:abstractNumId w:val="14"/>
  </w:num>
  <w:num w:numId="7">
    <w:abstractNumId w:val="9"/>
  </w:num>
  <w:num w:numId="8">
    <w:abstractNumId w:val="2"/>
  </w:num>
  <w:num w:numId="9">
    <w:abstractNumId w:val="6"/>
  </w:num>
  <w:num w:numId="10">
    <w:abstractNumId w:val="3"/>
  </w:num>
  <w:num w:numId="11">
    <w:abstractNumId w:val="0"/>
  </w:num>
  <w:num w:numId="12">
    <w:abstractNumId w:val="12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</w:num>
  <w:num w:numId="15">
    <w:abstractNumId w:val="5"/>
  </w:num>
  <w:num w:numId="16">
    <w:abstractNumId w:val="4"/>
  </w:num>
  <w:num w:numId="17">
    <w:abstractNumId w:val="16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00E"/>
    <w:rsid w:val="000042CA"/>
    <w:rsid w:val="0000718D"/>
    <w:rsid w:val="000212CC"/>
    <w:rsid w:val="00032427"/>
    <w:rsid w:val="000428B5"/>
    <w:rsid w:val="0004400E"/>
    <w:rsid w:val="0005282D"/>
    <w:rsid w:val="000971C2"/>
    <w:rsid w:val="000B046C"/>
    <w:rsid w:val="000B3678"/>
    <w:rsid w:val="000E32D7"/>
    <w:rsid w:val="00101EE9"/>
    <w:rsid w:val="00123CB1"/>
    <w:rsid w:val="00140489"/>
    <w:rsid w:val="00141753"/>
    <w:rsid w:val="00162C5A"/>
    <w:rsid w:val="00164E13"/>
    <w:rsid w:val="001826D8"/>
    <w:rsid w:val="00185601"/>
    <w:rsid w:val="00197275"/>
    <w:rsid w:val="001D4BA5"/>
    <w:rsid w:val="00212E63"/>
    <w:rsid w:val="002516E8"/>
    <w:rsid w:val="00273CFD"/>
    <w:rsid w:val="00297DCB"/>
    <w:rsid w:val="002A2EEF"/>
    <w:rsid w:val="002C0CD6"/>
    <w:rsid w:val="002D062C"/>
    <w:rsid w:val="002F5F41"/>
    <w:rsid w:val="00330E16"/>
    <w:rsid w:val="00374852"/>
    <w:rsid w:val="00383B3E"/>
    <w:rsid w:val="003E2590"/>
    <w:rsid w:val="003E414F"/>
    <w:rsid w:val="00406743"/>
    <w:rsid w:val="00434945"/>
    <w:rsid w:val="004474EF"/>
    <w:rsid w:val="00461719"/>
    <w:rsid w:val="0048074E"/>
    <w:rsid w:val="004927D5"/>
    <w:rsid w:val="004956CF"/>
    <w:rsid w:val="004B31CE"/>
    <w:rsid w:val="004D66CF"/>
    <w:rsid w:val="004F7ACC"/>
    <w:rsid w:val="00502600"/>
    <w:rsid w:val="005055B4"/>
    <w:rsid w:val="00514C26"/>
    <w:rsid w:val="00525C76"/>
    <w:rsid w:val="00526B9B"/>
    <w:rsid w:val="00527349"/>
    <w:rsid w:val="0055293D"/>
    <w:rsid w:val="005B373D"/>
    <w:rsid w:val="005F7B5F"/>
    <w:rsid w:val="005F7C29"/>
    <w:rsid w:val="00601596"/>
    <w:rsid w:val="0061272D"/>
    <w:rsid w:val="00625332"/>
    <w:rsid w:val="006474D3"/>
    <w:rsid w:val="00662FBF"/>
    <w:rsid w:val="00685F73"/>
    <w:rsid w:val="006A5F21"/>
    <w:rsid w:val="006F527B"/>
    <w:rsid w:val="007021FC"/>
    <w:rsid w:val="007326D5"/>
    <w:rsid w:val="0074644E"/>
    <w:rsid w:val="00763E2B"/>
    <w:rsid w:val="00775B39"/>
    <w:rsid w:val="00780CC1"/>
    <w:rsid w:val="0078198F"/>
    <w:rsid w:val="007A0FD6"/>
    <w:rsid w:val="007F3F81"/>
    <w:rsid w:val="008037D5"/>
    <w:rsid w:val="00815594"/>
    <w:rsid w:val="008259C0"/>
    <w:rsid w:val="0084104E"/>
    <w:rsid w:val="00863FAC"/>
    <w:rsid w:val="0087355A"/>
    <w:rsid w:val="008B5C29"/>
    <w:rsid w:val="008E0722"/>
    <w:rsid w:val="008E0928"/>
    <w:rsid w:val="009112A0"/>
    <w:rsid w:val="0094512F"/>
    <w:rsid w:val="009501C6"/>
    <w:rsid w:val="009721E8"/>
    <w:rsid w:val="00972AD0"/>
    <w:rsid w:val="00980C24"/>
    <w:rsid w:val="009834DD"/>
    <w:rsid w:val="009A1014"/>
    <w:rsid w:val="009A536B"/>
    <w:rsid w:val="009C22FB"/>
    <w:rsid w:val="009D72EB"/>
    <w:rsid w:val="009E5A4C"/>
    <w:rsid w:val="00A16C3E"/>
    <w:rsid w:val="00A242E8"/>
    <w:rsid w:val="00A35581"/>
    <w:rsid w:val="00A61BC5"/>
    <w:rsid w:val="00A661CC"/>
    <w:rsid w:val="00A762DD"/>
    <w:rsid w:val="00A90C26"/>
    <w:rsid w:val="00A951A3"/>
    <w:rsid w:val="00AB1D88"/>
    <w:rsid w:val="00AC7209"/>
    <w:rsid w:val="00AC75B5"/>
    <w:rsid w:val="00B11BDB"/>
    <w:rsid w:val="00B55D13"/>
    <w:rsid w:val="00B82113"/>
    <w:rsid w:val="00B83D92"/>
    <w:rsid w:val="00B8598F"/>
    <w:rsid w:val="00BB3521"/>
    <w:rsid w:val="00BC4237"/>
    <w:rsid w:val="00C0713A"/>
    <w:rsid w:val="00C2083F"/>
    <w:rsid w:val="00C2418F"/>
    <w:rsid w:val="00C36CB7"/>
    <w:rsid w:val="00C5419C"/>
    <w:rsid w:val="00C60A5A"/>
    <w:rsid w:val="00C84E4C"/>
    <w:rsid w:val="00CB577A"/>
    <w:rsid w:val="00CC4249"/>
    <w:rsid w:val="00CC7BD1"/>
    <w:rsid w:val="00CD7FC6"/>
    <w:rsid w:val="00D110D3"/>
    <w:rsid w:val="00D26BF6"/>
    <w:rsid w:val="00D5554C"/>
    <w:rsid w:val="00D76453"/>
    <w:rsid w:val="00D808C4"/>
    <w:rsid w:val="00DF762F"/>
    <w:rsid w:val="00E0345D"/>
    <w:rsid w:val="00E03CB3"/>
    <w:rsid w:val="00E2381A"/>
    <w:rsid w:val="00E27B0E"/>
    <w:rsid w:val="00E7497A"/>
    <w:rsid w:val="00E8459B"/>
    <w:rsid w:val="00EA600F"/>
    <w:rsid w:val="00EA7A0B"/>
    <w:rsid w:val="00EC3521"/>
    <w:rsid w:val="00F1549B"/>
    <w:rsid w:val="00F24C8B"/>
    <w:rsid w:val="00F3240E"/>
    <w:rsid w:val="00F563AA"/>
    <w:rsid w:val="00F9584A"/>
    <w:rsid w:val="00FA7575"/>
    <w:rsid w:val="00FB5D7A"/>
    <w:rsid w:val="00FD2FAF"/>
    <w:rsid w:val="00FE40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r-Latn-C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2A03D3"/>
  <w15:docId w15:val="{CCCB5D01-C361-46E1-A086-AC504607C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sr-Latn-CS" w:eastAsia="sr-Latn-C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0E16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30E1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0E16"/>
  </w:style>
  <w:style w:type="paragraph" w:styleId="Footer">
    <w:name w:val="footer"/>
    <w:basedOn w:val="Normal"/>
    <w:link w:val="FooterChar"/>
    <w:uiPriority w:val="99"/>
    <w:unhideWhenUsed/>
    <w:rsid w:val="00330E1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0E16"/>
  </w:style>
  <w:style w:type="table" w:styleId="TableGrid">
    <w:name w:val="Table Grid"/>
    <w:basedOn w:val="TableNormal"/>
    <w:unhideWhenUsed/>
    <w:qFormat/>
    <w:rsid w:val="00330E16"/>
    <w:pPr>
      <w:spacing w:after="200" w:line="276" w:lineRule="auto"/>
    </w:pPr>
    <w:rPr>
      <w:rFonts w:eastAsia="Times New Roman"/>
      <w:color w:val="000000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44" w:type="dxa"/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721E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1E8"/>
    <w:rPr>
      <w:rFonts w:ascii="Segoe UI" w:eastAsia="Times New Roman" w:hAnsi="Segoe UI" w:cs="Segoe UI"/>
      <w:sz w:val="18"/>
      <w:szCs w:val="18"/>
      <w:lang w:val="sr-Latn-CS" w:eastAsia="sr-Latn-CS"/>
    </w:rPr>
  </w:style>
  <w:style w:type="character" w:styleId="Hyperlink">
    <w:name w:val="Hyperlink"/>
    <w:basedOn w:val="DefaultParagraphFont"/>
    <w:uiPriority w:val="99"/>
    <w:unhideWhenUsed/>
    <w:rsid w:val="000212CC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9A536B"/>
    <w:pPr>
      <w:ind w:left="720"/>
      <w:contextualSpacing/>
    </w:pPr>
  </w:style>
  <w:style w:type="paragraph" w:styleId="NoSpacing">
    <w:name w:val="No Spacing"/>
    <w:uiPriority w:val="1"/>
    <w:qFormat/>
    <w:rsid w:val="004956CF"/>
    <w:rPr>
      <w:rFonts w:asciiTheme="minorHAnsi" w:eastAsiaTheme="minorHAnsi" w:hAnsiTheme="minorHAnsi" w:cstheme="minorBidi"/>
      <w:sz w:val="22"/>
      <w:szCs w:val="22"/>
      <w:lang w:val="sr-Latn-RS" w:eastAsia="en-US"/>
    </w:rPr>
  </w:style>
  <w:style w:type="character" w:customStyle="1" w:styleId="fontstyle01">
    <w:name w:val="fontstyle01"/>
    <w:basedOn w:val="DefaultParagraphFont"/>
    <w:rsid w:val="004956CF"/>
    <w:rPr>
      <w:rFonts w:ascii="Garamond" w:hAnsi="Garamond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ikbl034\Desktop\GIK%20memo%202022.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947FE-ECD0-4925-936C-CE0F11F99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GIK memo 2022.</Template>
  <TotalTime>20</TotalTime>
  <Pages>1</Pages>
  <Words>12395</Words>
  <Characters>70653</Characters>
  <Application>Microsoft Office Word</Application>
  <DocSecurity>0</DocSecurity>
  <Lines>588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GIK BL</dc:creator>
  <cp:lastModifiedBy>GIK BL</cp:lastModifiedBy>
  <cp:revision>4</cp:revision>
  <cp:lastPrinted>2025-11-08T15:32:00Z</cp:lastPrinted>
  <dcterms:created xsi:type="dcterms:W3CDTF">2025-11-08T13:38:00Z</dcterms:created>
  <dcterms:modified xsi:type="dcterms:W3CDTF">2025-11-08T15:47:00Z</dcterms:modified>
</cp:coreProperties>
</file>